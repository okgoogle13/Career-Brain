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B65CC" w14:textId="77777777" w:rsidR="00EE3419" w:rsidRPr="00EE3419" w:rsidRDefault="00EE3419" w:rsidP="00EE3419">
      <w:pPr>
        <w:spacing w:line="240" w:lineRule="auto"/>
        <w:rPr>
          <w:rFonts w:ascii="Arial" w:hAnsi="Arial" w:cs="Arial"/>
          <w:b/>
          <w:sz w:val="48"/>
          <w:szCs w:val="48"/>
          <w:lang w:val="en-GB"/>
        </w:rPr>
      </w:pPr>
      <w:r w:rsidRPr="00EE3419">
        <w:rPr>
          <w:rFonts w:ascii="Arial" w:hAnsi="Arial" w:cs="Arial"/>
          <w:b/>
          <w:sz w:val="48"/>
          <w:szCs w:val="48"/>
          <w:lang w:val="en-GB"/>
        </w:rPr>
        <w:t>[FULL_NAME]</w:t>
      </w:r>
    </w:p>
    <w:p w14:paraId="3F0D2976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[RESUME HEADLINE]</w:t>
      </w:r>
    </w:p>
    <w:p w14:paraId="76FC7259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Telephone:</w:t>
      </w:r>
      <w:r w:rsidRPr="00EE3419">
        <w:rPr>
          <w:rFonts w:ascii="Arial" w:hAnsi="Arial" w:cs="Arial"/>
          <w:sz w:val="24"/>
          <w:szCs w:val="24"/>
          <w:lang w:val="en-GB"/>
        </w:rPr>
        <w:t xml:space="preserve"> \\\[PHONE\\\] | </w:t>
      </w:r>
      <w:r w:rsidRPr="00EE3419">
        <w:rPr>
          <w:rFonts w:ascii="Arial" w:hAnsi="Arial" w:cs="Arial"/>
          <w:b/>
          <w:sz w:val="24"/>
          <w:szCs w:val="24"/>
          <w:lang w:val="en-GB"/>
        </w:rPr>
        <w:t>Email:</w:t>
      </w:r>
      <w:r w:rsidRPr="00EE3419">
        <w:rPr>
          <w:rFonts w:ascii="Arial" w:hAnsi="Arial" w:cs="Arial"/>
          <w:sz w:val="24"/>
          <w:szCs w:val="24"/>
          <w:lang w:val="en-GB"/>
        </w:rPr>
        <w:t xml:space="preserve"> \\\[EMAIL\\\] | </w:t>
      </w:r>
      <w:r w:rsidRPr="00EE3419">
        <w:rPr>
          <w:rFonts w:ascii="Arial" w:hAnsi="Arial" w:cs="Arial"/>
          <w:b/>
          <w:sz w:val="24"/>
          <w:szCs w:val="24"/>
          <w:lang w:val="en-GB"/>
        </w:rPr>
        <w:t>Address:</w:t>
      </w:r>
      <w:r w:rsidRPr="00EE3419">
        <w:rPr>
          <w:rFonts w:ascii="Arial" w:hAnsi="Arial" w:cs="Arial"/>
          <w:sz w:val="24"/>
          <w:szCs w:val="24"/>
          <w:lang w:val="en-GB"/>
        </w:rPr>
        <w:t xml:space="preserve"> \\\[LOCATION\\\]</w:t>
      </w:r>
      <w:r w:rsidR="0077552E" w:rsidRPr="0077552E">
        <w:rPr>
          <w:rFonts w:ascii="Arial" w:hAnsi="Arial" w:cs="Arial"/>
          <w:noProof/>
          <w:sz w:val="24"/>
          <w:szCs w:val="24"/>
          <w:lang w:val="en-GB"/>
        </w:rPr>
        <w:pict w14:anchorId="27D2DB0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DBBC268" w14:textId="77777777" w:rsidR="00EE3419" w:rsidRPr="00EE3419" w:rsidRDefault="00EE3419" w:rsidP="00EE3419">
      <w:pPr>
        <w:spacing w:line="240" w:lineRule="auto"/>
        <w:rPr>
          <w:rFonts w:ascii="Arial" w:hAnsi="Arial" w:cs="Arial"/>
          <w:b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CAREER SUMMARY</w:t>
      </w:r>
    </w:p>
    <w:p w14:paraId="371DF636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[CAREER_SUMMARY]</w:t>
      </w:r>
    </w:p>
    <w:p w14:paraId="137B34B6" w14:textId="77777777" w:rsidR="00EE3419" w:rsidRPr="00EE3419" w:rsidRDefault="0077552E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77552E">
        <w:rPr>
          <w:rFonts w:ascii="Arial" w:hAnsi="Arial" w:cs="Arial"/>
          <w:noProof/>
          <w:sz w:val="24"/>
          <w:szCs w:val="24"/>
          <w:lang w:val="en-GB"/>
        </w:rPr>
        <w:pict w14:anchorId="7198339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8A1DB58" w14:textId="77777777" w:rsidR="00EE3419" w:rsidRPr="00EE3419" w:rsidRDefault="00EE3419" w:rsidP="00EE3419">
      <w:pPr>
        <w:spacing w:line="240" w:lineRule="auto"/>
        <w:rPr>
          <w:rFonts w:ascii="Arial" w:hAnsi="Arial" w:cs="Arial"/>
          <w:b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EDUCATION</w:t>
      </w:r>
    </w:p>
    <w:p w14:paraId="7468A5C4" w14:textId="77777777" w:rsidR="00EE3419" w:rsidRPr="00EE3419" w:rsidRDefault="00EE3419" w:rsidP="00EE3419">
      <w:pPr>
        <w:spacing w:line="240" w:lineRule="auto"/>
        <w:rPr>
          <w:rFonts w:ascii="Arial" w:hAnsi="Arial" w:cs="Arial"/>
          <w:b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[DEGREE_TITLE_1]</w:t>
      </w:r>
    </w:p>
    <w:p w14:paraId="6DAC587F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[INSTITUTION_1] | [INSTITUTION_LOCATION_1] | [GRADUATION_YEAR_1]</w:t>
      </w:r>
    </w:p>
    <w:p w14:paraId="07CBE991" w14:textId="77777777" w:rsidR="00EE3419" w:rsidRPr="00EE3419" w:rsidRDefault="00EE3419" w:rsidP="00EE3419">
      <w:pPr>
        <w:spacing w:line="240" w:lineRule="auto"/>
        <w:rPr>
          <w:rFonts w:ascii="Arial" w:hAnsi="Arial" w:cs="Arial"/>
          <w:b/>
          <w:sz w:val="24"/>
          <w:szCs w:val="24"/>
          <w:lang w:val="en-GB"/>
        </w:rPr>
      </w:pPr>
      <w:bookmarkStart w:id="0" w:name="_heading=h.qwozygst1al3" w:colFirst="0" w:colLast="0"/>
      <w:bookmarkEnd w:id="0"/>
      <w:r w:rsidRPr="00EE3419">
        <w:rPr>
          <w:rFonts w:ascii="Arial" w:hAnsi="Arial" w:cs="Arial"/>
          <w:b/>
          <w:sz w:val="24"/>
          <w:szCs w:val="24"/>
          <w:lang w:val="en-GB"/>
        </w:rPr>
        <w:t>[DEGREE_TITLE_2]</w:t>
      </w:r>
    </w:p>
    <w:p w14:paraId="34CC02AB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[INSTITUTION_2] | [INSTITUTION_LOCATION_2] | [GRADUATION_YEAR_2]</w:t>
      </w:r>
    </w:p>
    <w:p w14:paraId="118F2D4B" w14:textId="77777777" w:rsidR="00EE3419" w:rsidRPr="00EE3419" w:rsidRDefault="0077552E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77552E">
        <w:rPr>
          <w:rFonts w:ascii="Arial" w:hAnsi="Arial" w:cs="Arial"/>
          <w:noProof/>
          <w:sz w:val="24"/>
          <w:szCs w:val="24"/>
          <w:lang w:val="en-GB"/>
        </w:rPr>
        <w:pict w14:anchorId="44F1E35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CC9618D" w14:textId="77777777" w:rsidR="00EE3419" w:rsidRPr="00EE3419" w:rsidRDefault="00EE3419" w:rsidP="00EE3419">
      <w:pPr>
        <w:spacing w:line="240" w:lineRule="auto"/>
        <w:rPr>
          <w:rFonts w:ascii="Arial" w:hAnsi="Arial" w:cs="Arial"/>
          <w:b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SKILLS</w:t>
      </w:r>
    </w:p>
    <w:p w14:paraId="14B026C2" w14:textId="77777777" w:rsidR="00EE3419" w:rsidRPr="00EE3419" w:rsidRDefault="00EE3419" w:rsidP="00EE3419">
      <w:pPr>
        <w:tabs>
          <w:tab w:val="left" w:pos="4923"/>
        </w:tabs>
        <w:spacing w:line="240" w:lineRule="auto"/>
        <w:ind w:left="108"/>
        <w:rPr>
          <w:rFonts w:ascii="Arial" w:hAnsi="Arial" w:cs="Arial"/>
          <w:b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[SKILLS_CATEGORY_1]</w:t>
      </w:r>
      <w:r w:rsidRPr="00EE3419">
        <w:rPr>
          <w:rFonts w:ascii="Arial" w:hAnsi="Arial" w:cs="Arial"/>
          <w:b/>
          <w:sz w:val="24"/>
          <w:szCs w:val="24"/>
          <w:lang w:val="en-GB"/>
        </w:rPr>
        <w:tab/>
      </w:r>
      <w:r w:rsidRPr="00EE3419">
        <w:rPr>
          <w:rFonts w:ascii="Arial" w:hAnsi="Arial" w:cs="Arial"/>
          <w:b/>
          <w:sz w:val="24"/>
          <w:szCs w:val="24"/>
          <w:lang w:val="en-GB"/>
        </w:rPr>
        <w:t>[SKILLS_CATEGORY_2]</w:t>
      </w:r>
    </w:p>
    <w:p w14:paraId="44CB8D5C" w14:textId="77777777" w:rsidR="00EE3419" w:rsidRPr="00EE3419" w:rsidRDefault="00EE3419" w:rsidP="00EE3419">
      <w:pPr>
        <w:tabs>
          <w:tab w:val="left" w:pos="4923"/>
        </w:tabs>
        <w:spacing w:line="240" w:lineRule="auto"/>
        <w:ind w:left="108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• [SKILL_1A]</w:t>
      </w:r>
      <w:r w:rsidRPr="00EE3419">
        <w:rPr>
          <w:rFonts w:ascii="Arial" w:hAnsi="Arial" w:cs="Arial"/>
          <w:sz w:val="24"/>
          <w:szCs w:val="24"/>
          <w:lang w:val="en-GB"/>
        </w:rPr>
        <w:tab/>
      </w:r>
      <w:r w:rsidRPr="00EE3419">
        <w:rPr>
          <w:rFonts w:ascii="Arial" w:hAnsi="Arial" w:cs="Arial"/>
          <w:sz w:val="24"/>
          <w:szCs w:val="24"/>
          <w:lang w:val="en-GB"/>
        </w:rPr>
        <w:t>• [SKILL_2A]</w:t>
      </w:r>
    </w:p>
    <w:p w14:paraId="4FFAD4B1" w14:textId="77777777" w:rsidR="00EE3419" w:rsidRPr="00EE3419" w:rsidRDefault="00EE3419" w:rsidP="00EE3419">
      <w:pPr>
        <w:tabs>
          <w:tab w:val="left" w:pos="4923"/>
        </w:tabs>
        <w:spacing w:line="240" w:lineRule="auto"/>
        <w:ind w:left="108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• [SKILL_1B]</w:t>
      </w:r>
      <w:r w:rsidRPr="00EE3419">
        <w:rPr>
          <w:rFonts w:ascii="Arial" w:hAnsi="Arial" w:cs="Arial"/>
          <w:sz w:val="24"/>
          <w:szCs w:val="24"/>
          <w:lang w:val="en-GB"/>
        </w:rPr>
        <w:tab/>
      </w:r>
      <w:r w:rsidRPr="00EE3419">
        <w:rPr>
          <w:rFonts w:ascii="Arial" w:hAnsi="Arial" w:cs="Arial"/>
          <w:sz w:val="24"/>
          <w:szCs w:val="24"/>
          <w:lang w:val="en-GB"/>
        </w:rPr>
        <w:t>• [SKILL_2B]</w:t>
      </w:r>
    </w:p>
    <w:p w14:paraId="64BE7512" w14:textId="77777777" w:rsidR="00EE3419" w:rsidRPr="00EE3419" w:rsidRDefault="00EE3419" w:rsidP="00EE3419">
      <w:pPr>
        <w:tabs>
          <w:tab w:val="left" w:pos="4923"/>
        </w:tabs>
        <w:spacing w:line="240" w:lineRule="auto"/>
        <w:ind w:left="108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• [SKILL_1C]</w:t>
      </w:r>
      <w:r w:rsidRPr="00EE3419">
        <w:rPr>
          <w:rFonts w:ascii="Arial" w:hAnsi="Arial" w:cs="Arial"/>
          <w:sz w:val="24"/>
          <w:szCs w:val="24"/>
          <w:lang w:val="en-GB"/>
        </w:rPr>
        <w:tab/>
      </w:r>
      <w:r w:rsidRPr="00EE3419">
        <w:rPr>
          <w:rFonts w:ascii="Arial" w:hAnsi="Arial" w:cs="Arial"/>
          <w:sz w:val="24"/>
          <w:szCs w:val="24"/>
          <w:lang w:val="en-GB"/>
        </w:rPr>
        <w:t>• [SKILL_2C]</w:t>
      </w:r>
    </w:p>
    <w:p w14:paraId="799E2D85" w14:textId="77777777" w:rsidR="00EE3419" w:rsidRPr="00EE3419" w:rsidRDefault="00EE3419" w:rsidP="00EE3419">
      <w:pPr>
        <w:framePr w:hSpace="180" w:vSpace="180" w:wrap="around" w:vAnchor="text" w:hAnchor="text" w:x="-9" w:y="5"/>
        <w:tabs>
          <w:tab w:val="left" w:pos="4968"/>
        </w:tabs>
        <w:spacing w:line="240" w:lineRule="auto"/>
        <w:ind w:left="108"/>
        <w:rPr>
          <w:rFonts w:ascii="Arial" w:hAnsi="Arial" w:cs="Arial"/>
          <w:b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[SKILLS_CATEGORY_3]</w:t>
      </w:r>
      <w:r w:rsidRPr="00EE3419">
        <w:rPr>
          <w:rFonts w:ascii="Arial" w:hAnsi="Arial" w:cs="Arial"/>
          <w:b/>
          <w:sz w:val="24"/>
          <w:szCs w:val="24"/>
          <w:lang w:val="en-GB"/>
        </w:rPr>
        <w:tab/>
      </w:r>
      <w:r w:rsidRPr="00EE3419">
        <w:rPr>
          <w:rFonts w:ascii="Arial" w:hAnsi="Arial" w:cs="Arial"/>
          <w:b/>
          <w:sz w:val="24"/>
          <w:szCs w:val="24"/>
          <w:lang w:val="en-GB"/>
        </w:rPr>
        <w:t>[SKILLS_CATEGORY_4]</w:t>
      </w:r>
    </w:p>
    <w:p w14:paraId="44453C6E" w14:textId="77777777" w:rsidR="00EE3419" w:rsidRPr="00EE3419" w:rsidRDefault="00EE3419" w:rsidP="00EE3419">
      <w:pPr>
        <w:framePr w:hSpace="180" w:vSpace="180" w:wrap="around" w:vAnchor="text" w:hAnchor="text" w:x="-9" w:y="5"/>
        <w:tabs>
          <w:tab w:val="left" w:pos="4968"/>
        </w:tabs>
        <w:spacing w:line="240" w:lineRule="auto"/>
        <w:ind w:left="108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• [SKILL_3A]</w:t>
      </w:r>
      <w:r w:rsidRPr="00EE3419">
        <w:rPr>
          <w:rFonts w:ascii="Arial" w:hAnsi="Arial" w:cs="Arial"/>
          <w:sz w:val="24"/>
          <w:szCs w:val="24"/>
          <w:lang w:val="en-GB"/>
        </w:rPr>
        <w:tab/>
      </w:r>
      <w:r w:rsidRPr="00EE3419">
        <w:rPr>
          <w:rFonts w:ascii="Arial" w:hAnsi="Arial" w:cs="Arial"/>
          <w:sz w:val="24"/>
          <w:szCs w:val="24"/>
          <w:lang w:val="en-GB"/>
        </w:rPr>
        <w:t>• [SKILL_4A]</w:t>
      </w:r>
    </w:p>
    <w:p w14:paraId="2F2C1E34" w14:textId="77777777" w:rsidR="00EE3419" w:rsidRPr="00EE3419" w:rsidRDefault="00EE3419" w:rsidP="00EE3419">
      <w:pPr>
        <w:framePr w:hSpace="180" w:vSpace="180" w:wrap="around" w:vAnchor="text" w:hAnchor="text" w:x="-9" w:y="5"/>
        <w:tabs>
          <w:tab w:val="left" w:pos="4968"/>
        </w:tabs>
        <w:spacing w:line="240" w:lineRule="auto"/>
        <w:ind w:left="108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• [SKILL_3B]</w:t>
      </w:r>
      <w:r w:rsidRPr="00EE3419">
        <w:rPr>
          <w:rFonts w:ascii="Arial" w:hAnsi="Arial" w:cs="Arial"/>
          <w:sz w:val="24"/>
          <w:szCs w:val="24"/>
          <w:lang w:val="en-GB"/>
        </w:rPr>
        <w:tab/>
      </w:r>
      <w:r w:rsidRPr="00EE3419">
        <w:rPr>
          <w:rFonts w:ascii="Arial" w:hAnsi="Arial" w:cs="Arial"/>
          <w:sz w:val="24"/>
          <w:szCs w:val="24"/>
          <w:lang w:val="en-GB"/>
        </w:rPr>
        <w:t>• [SKILL_4B]</w:t>
      </w:r>
    </w:p>
    <w:p w14:paraId="4A8F8D5A" w14:textId="77777777" w:rsidR="00EE3419" w:rsidRPr="00EE3419" w:rsidRDefault="00EE3419" w:rsidP="00EE3419">
      <w:pPr>
        <w:framePr w:hSpace="180" w:vSpace="180" w:wrap="around" w:vAnchor="text" w:hAnchor="text" w:x="-9" w:y="5"/>
        <w:tabs>
          <w:tab w:val="left" w:pos="4968"/>
        </w:tabs>
        <w:spacing w:line="240" w:lineRule="auto"/>
        <w:ind w:left="108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• [SKILL_3C]</w:t>
      </w:r>
      <w:r w:rsidRPr="00EE3419">
        <w:rPr>
          <w:rFonts w:ascii="Arial" w:hAnsi="Arial" w:cs="Arial"/>
          <w:sz w:val="24"/>
          <w:szCs w:val="24"/>
          <w:lang w:val="en-GB"/>
        </w:rPr>
        <w:tab/>
      </w:r>
      <w:r w:rsidRPr="00EE3419">
        <w:rPr>
          <w:rFonts w:ascii="Arial" w:hAnsi="Arial" w:cs="Arial"/>
          <w:sz w:val="24"/>
          <w:szCs w:val="24"/>
          <w:lang w:val="en-GB"/>
        </w:rPr>
        <w:t>• [SKILL_4C]</w:t>
      </w:r>
    </w:p>
    <w:p w14:paraId="002E9515" w14:textId="77777777" w:rsidR="00EE3419" w:rsidRPr="00EE3419" w:rsidRDefault="0077552E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77552E">
        <w:rPr>
          <w:rFonts w:ascii="Arial" w:hAnsi="Arial" w:cs="Arial"/>
          <w:noProof/>
          <w:sz w:val="24"/>
          <w:szCs w:val="24"/>
          <w:lang w:val="en-GB"/>
        </w:rPr>
        <w:pict w14:anchorId="6BA3445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61A02E0" w14:textId="25670E9E" w:rsidR="00EE3419" w:rsidRPr="00EE3419" w:rsidRDefault="00EE3419" w:rsidP="00EE3419">
      <w:pPr>
        <w:spacing w:line="240" w:lineRule="auto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P</w:t>
      </w:r>
      <w:r w:rsidRPr="00EE3419">
        <w:rPr>
          <w:rFonts w:ascii="Arial" w:hAnsi="Arial" w:cs="Arial"/>
          <w:b/>
          <w:sz w:val="24"/>
          <w:szCs w:val="24"/>
          <w:lang w:val="en-GB"/>
        </w:rPr>
        <w:t>ROFESSIONAL EXPERIENCE</w:t>
      </w:r>
    </w:p>
    <w:p w14:paraId="7EED0059" w14:textId="77777777" w:rsidR="00EE3419" w:rsidRPr="00EE3419" w:rsidRDefault="00EE3419" w:rsidP="00EE3419">
      <w:pPr>
        <w:spacing w:line="240" w:lineRule="auto"/>
        <w:rPr>
          <w:rFonts w:ascii="Arial" w:hAnsi="Arial" w:cs="Arial"/>
          <w:b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[JOB_TITLE_1]</w:t>
      </w:r>
    </w:p>
    <w:p w14:paraId="65334EA5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[ORGANIZATION_1] | [LOCATION_1] | [START_DATE_1] – [END_DATE_1]</w:t>
      </w:r>
    </w:p>
    <w:p w14:paraId="7C5D0D25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[ORGANIZATION_DESCRIPTION_1]</w:t>
      </w:r>
    </w:p>
    <w:p w14:paraId="18CE324A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Key Responsibilities:</w:t>
      </w:r>
    </w:p>
    <w:p w14:paraId="396BFF73" w14:textId="77777777" w:rsidR="00EE3419" w:rsidRPr="00EE3419" w:rsidRDefault="00EE3419" w:rsidP="00EE3419">
      <w:pPr>
        <w:numPr>
          <w:ilvl w:val="0"/>
          <w:numId w:val="14"/>
        </w:num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[RESPONSIBILITY_1A]</w:t>
      </w:r>
    </w:p>
    <w:p w14:paraId="7F33ABF3" w14:textId="77777777" w:rsidR="00EE3419" w:rsidRPr="00EE3419" w:rsidRDefault="00EE3419" w:rsidP="00EE3419">
      <w:pPr>
        <w:numPr>
          <w:ilvl w:val="0"/>
          <w:numId w:val="14"/>
        </w:num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[RESPONSIBILITY_1B]</w:t>
      </w:r>
    </w:p>
    <w:p w14:paraId="7C588CEC" w14:textId="77777777" w:rsidR="00EE3419" w:rsidRDefault="00EE3419" w:rsidP="00EE3419">
      <w:pPr>
        <w:numPr>
          <w:ilvl w:val="0"/>
          <w:numId w:val="14"/>
        </w:num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[RESPONSIBILITY_1C]</w:t>
      </w:r>
    </w:p>
    <w:p w14:paraId="46159C51" w14:textId="0AA5474E" w:rsidR="00EE3419" w:rsidRPr="00EE3419" w:rsidRDefault="00EE3419" w:rsidP="00EE3419">
      <w:pPr>
        <w:spacing w:line="240" w:lineRule="auto"/>
        <w:ind w:left="360"/>
        <w:rPr>
          <w:rFonts w:ascii="Arial" w:hAnsi="Arial" w:cs="Arial"/>
          <w:sz w:val="24"/>
          <w:szCs w:val="24"/>
          <w:lang w:val="en-GB"/>
        </w:rPr>
      </w:pPr>
    </w:p>
    <w:p w14:paraId="6C233F7B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lastRenderedPageBreak/>
        <w:t>Key Achievement:</w:t>
      </w:r>
      <w:r w:rsidRPr="00EE3419">
        <w:rPr>
          <w:rFonts w:ascii="Arial" w:hAnsi="Arial" w:cs="Arial"/>
          <w:sz w:val="24"/>
          <w:szCs w:val="24"/>
          <w:lang w:val="en-GB"/>
        </w:rPr>
        <w:t xml:space="preserve"> [ACHIEVEMENT_1]</w:t>
      </w:r>
    </w:p>
    <w:p w14:paraId="1F47345E" w14:textId="77777777" w:rsidR="00EE3419" w:rsidRPr="00EE3419" w:rsidRDefault="00EE3419" w:rsidP="00EE3419">
      <w:pPr>
        <w:spacing w:line="240" w:lineRule="auto"/>
        <w:rPr>
          <w:rFonts w:ascii="Arial" w:hAnsi="Arial" w:cs="Arial"/>
          <w:b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[JOB_TITLE_2]</w:t>
      </w:r>
    </w:p>
    <w:p w14:paraId="09B0B62B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[ORGANIZATION_2] | [LOCATION_2] | [START_DATE_2] – [END_DATE_2]</w:t>
      </w:r>
    </w:p>
    <w:p w14:paraId="5B49560D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[ORGANIZATION_DESCRIPTION_2]</w:t>
      </w:r>
    </w:p>
    <w:p w14:paraId="27772709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Key Responsibilities:</w:t>
      </w:r>
    </w:p>
    <w:p w14:paraId="212156D8" w14:textId="77777777" w:rsidR="00EE3419" w:rsidRPr="00EE3419" w:rsidRDefault="00EE3419" w:rsidP="00EE3419">
      <w:pPr>
        <w:numPr>
          <w:ilvl w:val="0"/>
          <w:numId w:val="15"/>
        </w:num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[RESPONSIBILITY_2A]</w:t>
      </w:r>
    </w:p>
    <w:p w14:paraId="170D5664" w14:textId="77777777" w:rsidR="00EE3419" w:rsidRPr="00EE3419" w:rsidRDefault="00EE3419" w:rsidP="00EE3419">
      <w:pPr>
        <w:numPr>
          <w:ilvl w:val="0"/>
          <w:numId w:val="15"/>
        </w:num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[RESPONSIBILITY_2B]</w:t>
      </w:r>
    </w:p>
    <w:p w14:paraId="75B7FD76" w14:textId="77777777" w:rsidR="00EE3419" w:rsidRPr="00EE3419" w:rsidRDefault="00EE3419" w:rsidP="00EE3419">
      <w:pPr>
        <w:numPr>
          <w:ilvl w:val="0"/>
          <w:numId w:val="15"/>
        </w:num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[RESPONSIBILITY_2C]</w:t>
      </w:r>
    </w:p>
    <w:p w14:paraId="2E838E7B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Key Achievement:</w:t>
      </w:r>
      <w:r w:rsidRPr="00EE3419">
        <w:rPr>
          <w:rFonts w:ascii="Arial" w:hAnsi="Arial" w:cs="Arial"/>
          <w:sz w:val="24"/>
          <w:szCs w:val="24"/>
          <w:lang w:val="en-GB"/>
        </w:rPr>
        <w:t xml:space="preserve"> [ACHIEVEMENT_2]</w:t>
      </w:r>
    </w:p>
    <w:p w14:paraId="07FDCCD8" w14:textId="77777777" w:rsidR="00EE3419" w:rsidRPr="00EE3419" w:rsidRDefault="00EE3419" w:rsidP="00EE3419">
      <w:pPr>
        <w:spacing w:line="240" w:lineRule="auto"/>
        <w:rPr>
          <w:rFonts w:ascii="Arial" w:hAnsi="Arial" w:cs="Arial"/>
          <w:b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[JOB_TITLE_3]</w:t>
      </w:r>
    </w:p>
    <w:p w14:paraId="2EA82AE0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[ORGANIZATION_3] | [LOCATION_3] | [START_DATE_3] – [END_DATE_3]</w:t>
      </w:r>
    </w:p>
    <w:p w14:paraId="048193E4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[ORGANIZATION_DESCRIPTION_3]</w:t>
      </w:r>
    </w:p>
    <w:p w14:paraId="7A13545C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Key Responsibilities:</w:t>
      </w:r>
    </w:p>
    <w:p w14:paraId="52985903" w14:textId="77777777" w:rsidR="00EE3419" w:rsidRPr="00EE3419" w:rsidRDefault="00EE3419" w:rsidP="00EE3419">
      <w:pPr>
        <w:numPr>
          <w:ilvl w:val="0"/>
          <w:numId w:val="16"/>
        </w:num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[RESPONSIBILITY_3A]</w:t>
      </w:r>
    </w:p>
    <w:p w14:paraId="399BB137" w14:textId="77777777" w:rsidR="00EE3419" w:rsidRPr="00EE3419" w:rsidRDefault="00EE3419" w:rsidP="00EE3419">
      <w:pPr>
        <w:numPr>
          <w:ilvl w:val="0"/>
          <w:numId w:val="16"/>
        </w:num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sz w:val="24"/>
          <w:szCs w:val="24"/>
          <w:lang w:val="en-GB"/>
        </w:rPr>
        <w:t>[RESPONSIBILITY_3B]</w:t>
      </w:r>
    </w:p>
    <w:p w14:paraId="24EA5EC1" w14:textId="77777777" w:rsidR="00EE3419" w:rsidRPr="00EE3419" w:rsidRDefault="00EE3419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Key Achievement:</w:t>
      </w:r>
      <w:r w:rsidRPr="00EE3419">
        <w:rPr>
          <w:rFonts w:ascii="Arial" w:hAnsi="Arial" w:cs="Arial"/>
          <w:sz w:val="24"/>
          <w:szCs w:val="24"/>
          <w:lang w:val="en-GB"/>
        </w:rPr>
        <w:t xml:space="preserve"> [ACHIEVEMENT_3]</w:t>
      </w:r>
    </w:p>
    <w:p w14:paraId="4E41C870" w14:textId="77777777" w:rsidR="00EE3419" w:rsidRPr="00EE3419" w:rsidRDefault="0077552E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77552E">
        <w:rPr>
          <w:rFonts w:ascii="Arial" w:hAnsi="Arial" w:cs="Arial"/>
          <w:noProof/>
          <w:sz w:val="24"/>
          <w:szCs w:val="24"/>
          <w:lang w:val="en-GB"/>
        </w:rPr>
        <w:pict w14:anchorId="32F5591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CB33E9D" w14:textId="77777777" w:rsidR="00EE3419" w:rsidRPr="00EE3419" w:rsidRDefault="00EE3419" w:rsidP="00EE3419">
      <w:pPr>
        <w:spacing w:line="240" w:lineRule="auto"/>
        <w:rPr>
          <w:rFonts w:ascii="Arial" w:hAnsi="Arial" w:cs="Arial"/>
          <w:b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CERTIFICATIONS &amp; PROFESSIONAL DEVELOPMENT</w:t>
      </w:r>
    </w:p>
    <w:p w14:paraId="1375E348" w14:textId="77777777" w:rsidR="00EE3419" w:rsidRPr="00EE3419" w:rsidRDefault="00EE3419" w:rsidP="00EE3419">
      <w:pPr>
        <w:numPr>
          <w:ilvl w:val="0"/>
          <w:numId w:val="17"/>
        </w:num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[CERTIFICATION_1]</w:t>
      </w:r>
      <w:r w:rsidRPr="00EE3419">
        <w:rPr>
          <w:rFonts w:ascii="Arial" w:hAnsi="Arial" w:cs="Arial"/>
          <w:sz w:val="24"/>
          <w:szCs w:val="24"/>
          <w:lang w:val="en-GB"/>
        </w:rPr>
        <w:t xml:space="preserve"> | [ISSUING_BODY_1] | [CERTIFICATION_DATE_1]</w:t>
      </w:r>
    </w:p>
    <w:p w14:paraId="2C9CF742" w14:textId="77777777" w:rsidR="00EE3419" w:rsidRPr="00EE3419" w:rsidRDefault="00EE3419" w:rsidP="00EE3419">
      <w:pPr>
        <w:numPr>
          <w:ilvl w:val="0"/>
          <w:numId w:val="17"/>
        </w:num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[CERTIFICATION_2]</w:t>
      </w:r>
      <w:r w:rsidRPr="00EE3419">
        <w:rPr>
          <w:rFonts w:ascii="Arial" w:hAnsi="Arial" w:cs="Arial"/>
          <w:sz w:val="24"/>
          <w:szCs w:val="24"/>
          <w:lang w:val="en-GB"/>
        </w:rPr>
        <w:t xml:space="preserve"> | [ISSUING_BODY_2] | [CERTIFICATION_DATE_2]</w:t>
      </w:r>
    </w:p>
    <w:p w14:paraId="1CC65800" w14:textId="77777777" w:rsidR="00EE3419" w:rsidRPr="00EE3419" w:rsidRDefault="00EE3419" w:rsidP="00EE3419">
      <w:pPr>
        <w:numPr>
          <w:ilvl w:val="0"/>
          <w:numId w:val="17"/>
        </w:num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EE3419">
        <w:rPr>
          <w:rFonts w:ascii="Arial" w:hAnsi="Arial" w:cs="Arial"/>
          <w:b/>
          <w:sz w:val="24"/>
          <w:szCs w:val="24"/>
          <w:lang w:val="en-GB"/>
        </w:rPr>
        <w:t>[TRAINING_1]</w:t>
      </w:r>
      <w:r w:rsidRPr="00EE3419">
        <w:rPr>
          <w:rFonts w:ascii="Arial" w:hAnsi="Arial" w:cs="Arial"/>
          <w:sz w:val="24"/>
          <w:szCs w:val="24"/>
          <w:lang w:val="en-GB"/>
        </w:rPr>
        <w:t xml:space="preserve"> | [TRAINING_PROVIDER_1] | [TRAINING_YEAR_1]</w:t>
      </w:r>
    </w:p>
    <w:p w14:paraId="002AB43F" w14:textId="77777777" w:rsidR="00A713B9" w:rsidRPr="00EE3419" w:rsidRDefault="0077552E" w:rsidP="00EE3419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77552E">
        <w:rPr>
          <w:rFonts w:ascii="Arial" w:hAnsi="Arial" w:cs="Arial"/>
          <w:noProof/>
          <w:sz w:val="24"/>
          <w:szCs w:val="24"/>
          <w:lang w:val="en-GB"/>
        </w:rPr>
        <w:pict w14:anchorId="5D9040B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A713B9" w:rsidRPr="00EE3419" w:rsidSect="00EE3419">
      <w:headerReference w:type="default" r:id="rId8"/>
      <w:footerReference w:type="default" r:id="rId9"/>
      <w:headerReference w:type="first" r:id="rId10"/>
      <w:pgSz w:w="11901" w:h="16840" w:code="1"/>
      <w:pgMar w:top="851" w:right="851" w:bottom="851" w:left="851" w:header="720" w:footer="107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5B307" w14:textId="77777777" w:rsidR="0077552E" w:rsidRDefault="0077552E">
      <w:r>
        <w:separator/>
      </w:r>
    </w:p>
  </w:endnote>
  <w:endnote w:type="continuationSeparator" w:id="0">
    <w:p w14:paraId="2162F59B" w14:textId="77777777" w:rsidR="0077552E" w:rsidRDefault="0077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AECD8" w14:textId="77777777" w:rsidR="00A713B9" w:rsidRDefault="0000000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96B9F" w14:textId="77777777" w:rsidR="0077552E" w:rsidRDefault="0077552E">
      <w:r>
        <w:separator/>
      </w:r>
    </w:p>
  </w:footnote>
  <w:footnote w:type="continuationSeparator" w:id="0">
    <w:p w14:paraId="29A20F45" w14:textId="77777777" w:rsidR="0077552E" w:rsidRDefault="0077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3FF78" w14:textId="77777777" w:rsidR="00A713B9" w:rsidRDefault="00000000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52F66162" wp14:editId="5102DBFB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3313297E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7BA44" w14:textId="77777777" w:rsidR="00A713B9" w:rsidRDefault="00000000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5BE1993" wp14:editId="18E8241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F740E03" w14:textId="77777777" w:rsidR="00A713B9" w:rsidRDefault="00A713B9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75BE1993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&#13;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0F740E03" w14:textId="77777777" w:rsidR="00A713B9" w:rsidRDefault="00A713B9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F9425B"/>
    <w:multiLevelType w:val="multilevel"/>
    <w:tmpl w:val="9F7003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10DF6A36"/>
    <w:multiLevelType w:val="multilevel"/>
    <w:tmpl w:val="F2FC70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18009C"/>
    <w:multiLevelType w:val="multilevel"/>
    <w:tmpl w:val="F81630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373FAC"/>
    <w:multiLevelType w:val="multilevel"/>
    <w:tmpl w:val="C41866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13872448">
    <w:abstractNumId w:val="9"/>
  </w:num>
  <w:num w:numId="2" w16cid:durableId="1835491113">
    <w:abstractNumId w:val="14"/>
  </w:num>
  <w:num w:numId="3" w16cid:durableId="795677808">
    <w:abstractNumId w:val="12"/>
  </w:num>
  <w:num w:numId="4" w16cid:durableId="394163263">
    <w:abstractNumId w:val="7"/>
  </w:num>
  <w:num w:numId="5" w16cid:durableId="421225498">
    <w:abstractNumId w:val="6"/>
  </w:num>
  <w:num w:numId="6" w16cid:durableId="11152046">
    <w:abstractNumId w:val="5"/>
  </w:num>
  <w:num w:numId="7" w16cid:durableId="1613785308">
    <w:abstractNumId w:val="4"/>
  </w:num>
  <w:num w:numId="8" w16cid:durableId="1166090741">
    <w:abstractNumId w:val="8"/>
  </w:num>
  <w:num w:numId="9" w16cid:durableId="1710957699">
    <w:abstractNumId w:val="3"/>
  </w:num>
  <w:num w:numId="10" w16cid:durableId="241910392">
    <w:abstractNumId w:val="2"/>
  </w:num>
  <w:num w:numId="11" w16cid:durableId="285501838">
    <w:abstractNumId w:val="1"/>
  </w:num>
  <w:num w:numId="12" w16cid:durableId="176163893">
    <w:abstractNumId w:val="0"/>
  </w:num>
  <w:num w:numId="13" w16cid:durableId="1783456356">
    <w:abstractNumId w:val="15"/>
  </w:num>
  <w:num w:numId="14" w16cid:durableId="40785115">
    <w:abstractNumId w:val="11"/>
  </w:num>
  <w:num w:numId="15" w16cid:durableId="1264416519">
    <w:abstractNumId w:val="13"/>
  </w:num>
  <w:num w:numId="16" w16cid:durableId="49891103">
    <w:abstractNumId w:val="16"/>
  </w:num>
  <w:num w:numId="17" w16cid:durableId="6104724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19"/>
    <w:rsid w:val="00230FD7"/>
    <w:rsid w:val="0077552E"/>
    <w:rsid w:val="00A713B9"/>
    <w:rsid w:val="00EE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69BA6D"/>
  <w15:chartTrackingRefBased/>
  <w15:docId w15:val="{EC71D5FA-9807-B545-90A4-D3DFAB9F9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kgoogle13/Library/Containers/com.microsoft.Word/Data/Library/Application%20Support/Microsoft/Office/16.0/DTS/Search/%7b096BE824-A1DC-6142-91AB-845C6254FDE5%7dtf10002074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98628-F691-48F0-A8D5-040D4D8B9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Resume.dotx</Template>
  <TotalTime>8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NJD</dc:creator>
  <cp:keywords/>
  <dc:description/>
  <cp:lastModifiedBy>Jonas Dougall</cp:lastModifiedBy>
  <cp:revision>1</cp:revision>
  <dcterms:created xsi:type="dcterms:W3CDTF">2025-07-09T17:31:00Z</dcterms:created>
  <dcterms:modified xsi:type="dcterms:W3CDTF">2025-07-09T17:40:00Z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