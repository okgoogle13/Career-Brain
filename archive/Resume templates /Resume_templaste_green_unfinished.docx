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7EE" w:rsidRDefault="00A6040B" w:rsidP="00A6040B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93E2A50" wp14:editId="64AC2404">
                <wp:simplePos x="0" y="0"/>
                <wp:positionH relativeFrom="page">
                  <wp:posOffset>228600</wp:posOffset>
                </wp:positionH>
                <wp:positionV relativeFrom="page">
                  <wp:posOffset>365760</wp:posOffset>
                </wp:positionV>
                <wp:extent cx="3005070" cy="9467090"/>
                <wp:effectExtent l="0" t="0" r="0" b="3175"/>
                <wp:wrapNone/>
                <wp:docPr id="4" name="Manual Input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070" cy="9467090"/>
                        </a:xfrm>
                        <a:prstGeom prst="flowChartManualInpu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40500</wp14:pctWidth>
                </wp14:sizeRelH>
                <wp14:sizeRelV relativeFrom="page">
                  <wp14:pctHeight>94100</wp14:pctHeight>
                </wp14:sizeRelV>
              </wp:anchor>
            </w:drawing>
          </mc:Choice>
          <mc:Fallback>
            <w:pict>
              <v:shapetype w14:anchorId="2B4F31EA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Manual Input 4" o:spid="_x0000_s1026" type="#_x0000_t118" alt="Decorative" style="position:absolute;margin-left:18pt;margin-top:28.8pt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absolute;mso-position-vertical-relative:page;mso-width-percent:405;mso-height-percent:941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" fillcolor="#eaf4d7 [660]" stroked="f" strokeweight="1pt">
                <w10:wrap anchorx="page" anchory="page"/>
                <w10:anchorlock/>
              </v:shape>
            </w:pict>
          </mc:Fallback>
        </mc:AlternateContent>
      </w:r>
    </w:p>
    <w:tbl>
      <w:tblPr>
        <w:tblW w:w="4900" w:type="pct"/>
        <w:tblInd w:w="36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3780"/>
        <w:gridCol w:w="360"/>
        <w:gridCol w:w="630"/>
        <w:gridCol w:w="6520"/>
      </w:tblGrid>
      <w:tr w:rsidR="0063478C" w:rsidTr="65198439">
        <w:trPr>
          <w:trHeight w:val="1080"/>
        </w:trPr>
        <w:tc>
          <w:tcPr>
            <w:tcW w:w="3780" w:type="dxa"/>
            <w:vMerge w:val="restart"/>
            <w:tcMar>
              <w:left w:w="0" w:type="dxa"/>
              <w:right w:w="0" w:type="dxa"/>
            </w:tcMar>
            <w:vAlign w:val="bottom"/>
          </w:tcPr>
          <w:p w:rsidR="008566B7" w:rsidRDefault="008566B7" w:rsidP="008566B7">
            <w:pPr>
              <w:pStyle w:val="Heading4"/>
              <w:jc w:val="right"/>
            </w:pPr>
          </w:p>
        </w:tc>
        <w:tc>
          <w:tcPr>
            <w:tcW w:w="360" w:type="dxa"/>
            <w:shd w:val="clear" w:color="auto" w:fill="auto"/>
          </w:tcPr>
          <w:p w:rsidR="008566B7" w:rsidRDefault="008566B7" w:rsidP="00BA60F5">
            <w:pPr>
              <w:tabs>
                <w:tab w:val="left" w:pos="990"/>
              </w:tabs>
            </w:pPr>
          </w:p>
        </w:tc>
        <w:tc>
          <w:tcPr>
            <w:tcW w:w="630" w:type="dxa"/>
            <w:shd w:val="clear" w:color="auto" w:fill="31521B" w:themeFill="accent2" w:themeFillShade="80"/>
          </w:tcPr>
          <w:p w:rsidR="008566B7" w:rsidRDefault="008566B7" w:rsidP="00BA60F5">
            <w:pPr>
              <w:tabs>
                <w:tab w:val="left" w:pos="990"/>
              </w:tabs>
            </w:pPr>
          </w:p>
        </w:tc>
        <w:tc>
          <w:tcPr>
            <w:tcW w:w="6520" w:type="dxa"/>
            <w:shd w:val="clear" w:color="auto" w:fill="31521B" w:themeFill="accent2" w:themeFillShade="80"/>
            <w:vAlign w:val="center"/>
          </w:tcPr>
          <w:p w:rsidR="008566B7" w:rsidRDefault="00A018F5" w:rsidP="00BA60F5">
            <w:pPr>
              <w:pStyle w:val="Heading1"/>
            </w:pPr>
            <w:r>
              <w:t>EDUCATION</w:t>
            </w:r>
          </w:p>
        </w:tc>
      </w:tr>
      <w:tr w:rsidR="0063478C" w:rsidTr="65198439">
        <w:trPr>
          <w:trHeight w:val="2160"/>
        </w:trPr>
        <w:tc>
          <w:tcPr>
            <w:tcW w:w="3780" w:type="dxa"/>
            <w:vMerge/>
            <w:tcMar>
              <w:left w:w="360" w:type="dxa"/>
            </w:tcMar>
            <w:vAlign w:val="bottom"/>
          </w:tcPr>
          <w:p w:rsidR="008566B7" w:rsidRDefault="008566B7" w:rsidP="00BA60F5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360" w:type="dxa"/>
            <w:shd w:val="clear" w:color="auto" w:fill="auto"/>
          </w:tcPr>
          <w:p w:rsidR="008566B7" w:rsidRDefault="008566B7" w:rsidP="00BA60F5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</w:tcPr>
          <w:p w:rsidR="008566B7" w:rsidRDefault="008566B7" w:rsidP="00BA60F5">
            <w:pPr>
              <w:tabs>
                <w:tab w:val="left" w:pos="990"/>
              </w:tabs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7E5C8C2" wp14:editId="3AEE9082">
                      <wp:extent cx="227812" cy="311173"/>
                      <wp:effectExtent l="0" t="3810" r="0" b="0"/>
                      <wp:docPr id="3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566B7" w:rsidRPr="00AF4EA4" w:rsidRDefault="008566B7" w:rsidP="00A6040B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E5C8C2" id="Right Triangle 3" o:spid="_x0000_s1026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&#13;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8566B7" w:rsidRPr="00AF4EA4" w:rsidRDefault="008566B7" w:rsidP="00A6040B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</w:tcPr>
          <w:p w:rsidR="008566B7" w:rsidRPr="005D6F74" w:rsidRDefault="00C7245C" w:rsidP="00BA60F5">
            <w:pPr>
              <w:pStyle w:val="Heading4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7064EC0" wp14:editId="10B0EC13">
                  <wp:extent cx="3994150" cy="1527048"/>
                  <wp:effectExtent l="0" t="0" r="6350" b="0"/>
                  <wp:docPr id="16385882" name="Chart 6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1C3A42" w:rsidTr="65198439">
        <w:trPr>
          <w:trHeight w:val="1080"/>
        </w:trPr>
        <w:tc>
          <w:tcPr>
            <w:tcW w:w="3780" w:type="dxa"/>
            <w:vMerge w:val="restart"/>
            <w:tcMar>
              <w:left w:w="0" w:type="dxa"/>
              <w:right w:w="0" w:type="dxa"/>
            </w:tcMar>
            <w:vAlign w:val="bottom"/>
          </w:tcPr>
          <w:p w:rsidR="00A018F5" w:rsidRDefault="00A018F5" w:rsidP="00A018F5">
            <w:pPr>
              <w:pStyle w:val="Heading1"/>
              <w:rPr>
                <w:rFonts w:ascii="Arial Black" w:eastAsia="Arial" w:hAnsi="Arial Black" w:cs="Arial"/>
                <w:b/>
                <w:bCs/>
                <w:color w:val="000000" w:themeColor="text1"/>
                <w:sz w:val="96"/>
                <w:szCs w:val="48"/>
              </w:rPr>
            </w:pPr>
            <w:r w:rsidRPr="00A018F5">
              <w:rPr>
                <w:rFonts w:ascii="Arial Black" w:eastAsia="Arial" w:hAnsi="Arial Black" w:cs="Arial"/>
                <w:b/>
                <w:bCs/>
                <w:color w:val="000000" w:themeColor="text1"/>
                <w:sz w:val="96"/>
                <w:szCs w:val="48"/>
              </w:rPr>
              <w:t>[FULL_NAME]</w:t>
            </w:r>
          </w:p>
          <w:p w:rsidR="00A018F5" w:rsidRDefault="00A018F5" w:rsidP="00A01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[RESUME HEADLINE]</w:t>
            </w:r>
          </w:p>
          <w:p w:rsidR="001C3A42" w:rsidRDefault="00000000" w:rsidP="008566B7">
            <w:pPr>
              <w:pStyle w:val="Heading2"/>
            </w:pPr>
            <w:sdt>
              <w:sdtPr>
                <w:id w:val="-1448076370"/>
                <w:placeholder>
                  <w:docPart w:val="CB8E7C468FC89046AA43BC45E460DEF0"/>
                </w:placeholder>
                <w:temporary/>
                <w:showingPlcHdr/>
                <w15:appearance w15:val="hidden"/>
              </w:sdtPr>
              <w:sdtContent>
                <w:r w:rsidR="001C3A42" w:rsidRPr="00926EE5">
                  <w:t>Profile</w:t>
                </w:r>
              </w:sdtContent>
            </w:sdt>
          </w:p>
        </w:tc>
        <w:tc>
          <w:tcPr>
            <w:tcW w:w="360" w:type="dxa"/>
            <w:shd w:val="clear" w:color="auto" w:fill="auto"/>
          </w:tcPr>
          <w:p w:rsidR="001C3A42" w:rsidRDefault="001C3A42" w:rsidP="00BA60F5">
            <w:pPr>
              <w:tabs>
                <w:tab w:val="left" w:pos="990"/>
              </w:tabs>
            </w:pPr>
          </w:p>
        </w:tc>
        <w:tc>
          <w:tcPr>
            <w:tcW w:w="630" w:type="dxa"/>
            <w:shd w:val="clear" w:color="auto" w:fill="31521B" w:themeFill="accent2" w:themeFillShade="80"/>
          </w:tcPr>
          <w:p w:rsidR="001C3A42" w:rsidRDefault="001C3A42" w:rsidP="00BA60F5">
            <w:pPr>
              <w:tabs>
                <w:tab w:val="left" w:pos="990"/>
              </w:tabs>
            </w:pPr>
          </w:p>
        </w:tc>
        <w:tc>
          <w:tcPr>
            <w:tcW w:w="6520" w:type="dxa"/>
            <w:shd w:val="clear" w:color="auto" w:fill="31521B" w:themeFill="accent2" w:themeFillShade="80"/>
            <w:vAlign w:val="center"/>
          </w:tcPr>
          <w:p w:rsidR="001C3A42" w:rsidRDefault="00A018F5" w:rsidP="00BA60F5">
            <w:pPr>
              <w:pStyle w:val="Heading1"/>
              <w:rPr>
                <w:b/>
              </w:rPr>
            </w:pPr>
            <w:r>
              <w:t>EXPERIENCE</w:t>
            </w:r>
          </w:p>
        </w:tc>
      </w:tr>
      <w:tr w:rsidR="001C3A42" w:rsidTr="65198439">
        <w:trPr>
          <w:trHeight w:val="2725"/>
        </w:trPr>
        <w:tc>
          <w:tcPr>
            <w:tcW w:w="3780" w:type="dxa"/>
            <w:vMerge/>
            <w:vAlign w:val="bottom"/>
          </w:tcPr>
          <w:p w:rsidR="001C3A42" w:rsidRDefault="001C3A42" w:rsidP="008566B7">
            <w:pPr>
              <w:pStyle w:val="Heading2"/>
              <w:rPr>
                <w:noProof/>
              </w:rPr>
            </w:pPr>
          </w:p>
        </w:tc>
        <w:tc>
          <w:tcPr>
            <w:tcW w:w="360" w:type="dxa"/>
            <w:vMerge w:val="restart"/>
            <w:shd w:val="clear" w:color="auto" w:fill="auto"/>
          </w:tcPr>
          <w:p w:rsidR="001C3A42" w:rsidRDefault="001C3A42" w:rsidP="00BA60F5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30" w:type="dxa"/>
            <w:vMerge w:val="restart"/>
            <w:tcMar>
              <w:left w:w="0" w:type="dxa"/>
              <w:right w:w="0" w:type="dxa"/>
            </w:tcMar>
          </w:tcPr>
          <w:p w:rsidR="001C3A42" w:rsidRDefault="001C3A42" w:rsidP="00B871DD">
            <w:pPr>
              <w:spacing w:after="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3A30F2B" wp14:editId="18C90651">
                      <wp:extent cx="227812" cy="311173"/>
                      <wp:effectExtent l="0" t="3810" r="0" b="0"/>
                      <wp:docPr id="6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C3A42" w:rsidRPr="00AF4EA4" w:rsidRDefault="001C3A42" w:rsidP="00A6040B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A30F2B" id="_x0000_s1027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&#13;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1C3A42" w:rsidRPr="00AF4EA4" w:rsidRDefault="001C3A42" w:rsidP="00A6040B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vMerge w:val="restart"/>
            <w:tcMar>
              <w:top w:w="0" w:type="dxa"/>
              <w:right w:w="360" w:type="dxa"/>
            </w:tcMar>
          </w:tcPr>
          <w:p w:rsidR="001C3A42" w:rsidRPr="00670ECD" w:rsidRDefault="00A018F5" w:rsidP="00BA60F5">
            <w:pPr>
              <w:pStyle w:val="Heading3"/>
            </w:pPr>
            <w:r>
              <w:t>[JOB_TITLE_1]</w:t>
            </w:r>
          </w:p>
          <w:p w:rsidR="001C3A42" w:rsidRPr="004D3011" w:rsidRDefault="004F3D3F" w:rsidP="00BA60F5">
            <w:pPr>
              <w:pStyle w:val="Heading3"/>
            </w:pPr>
            <w:r>
              <w:t>[Organisation_1]</w:t>
            </w:r>
          </w:p>
          <w:p w:rsidR="00B06B7D" w:rsidRPr="00B06B7D" w:rsidRDefault="004F3D3F" w:rsidP="00B06B7D">
            <w:pPr>
              <w:pStyle w:val="Heading4"/>
            </w:pPr>
            <w:r>
              <w:t>[START_DATE_1] – [END_DATE_1]</w:t>
            </w:r>
          </w:p>
          <w:p w:rsidR="004F3D3F" w:rsidRDefault="004F3D3F" w:rsidP="004F3D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Key Responsibilities:</w:t>
            </w:r>
          </w:p>
          <w:p w:rsidR="004F3D3F" w:rsidRDefault="004F3D3F" w:rsidP="004F3D3F">
            <w:pPr>
              <w:numPr>
                <w:ilvl w:val="0"/>
                <w:numId w:val="2"/>
              </w:numPr>
              <w:spacing w:before="28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[RESPONSIBILITY_1A]</w:t>
            </w:r>
          </w:p>
          <w:p w:rsidR="004F3D3F" w:rsidRDefault="004F3D3F" w:rsidP="004F3D3F">
            <w:pPr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[RESPONSIBILITY_1B]</w:t>
            </w:r>
          </w:p>
          <w:p w:rsidR="004F3D3F" w:rsidRDefault="004F3D3F" w:rsidP="004F3D3F">
            <w:pPr>
              <w:numPr>
                <w:ilvl w:val="0"/>
                <w:numId w:val="2"/>
              </w:numPr>
              <w:spacing w:after="2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[RESPONSIBILITY_1C]</w:t>
            </w:r>
          </w:p>
          <w:p w:rsidR="004F3D3F" w:rsidRDefault="004F3D3F" w:rsidP="004F3D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Key Achievement: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[ACHIEVEMENT_1]</w:t>
            </w:r>
          </w:p>
          <w:p w:rsidR="001C3A42" w:rsidRDefault="00000000" w:rsidP="00BA60F5">
            <w:pPr>
              <w:pStyle w:val="Heading3"/>
            </w:pPr>
            <w:sdt>
              <w:sdtPr>
                <w:id w:val="1382984922"/>
                <w:placeholder>
                  <w:docPart w:val="A5806C41D2EA894B837C06153293F0A6"/>
                </w:placeholder>
                <w:temporary/>
                <w:showingPlcHdr/>
                <w15:appearance w15:val="hidden"/>
              </w:sdtPr>
              <w:sdtContent>
                <w:r w:rsidR="001C3A42">
                  <w:t>MARKETING SPECIALIST</w:t>
                </w:r>
              </w:sdtContent>
            </w:sdt>
          </w:p>
          <w:p w:rsidR="001C3A42" w:rsidRPr="004D3011" w:rsidRDefault="00000000" w:rsidP="00BA60F5">
            <w:pPr>
              <w:pStyle w:val="Heading3"/>
            </w:pPr>
            <w:sdt>
              <w:sdtPr>
                <w:id w:val="540171872"/>
                <w:placeholder>
                  <w:docPart w:val="2580C9A00A533D46885D14961A49333C"/>
                </w:placeholder>
                <w:temporary/>
                <w:showingPlcHdr/>
                <w15:appearance w15:val="hidden"/>
              </w:sdtPr>
              <w:sdtContent>
                <w:r w:rsidR="001C3A42">
                  <w:t>LUCERNE PUBLISHING, BOSTON, MASSACHUSETTS</w:t>
                </w:r>
              </w:sdtContent>
            </w:sdt>
          </w:p>
          <w:p w:rsidR="001C3A42" w:rsidRPr="004D3011" w:rsidRDefault="00000000" w:rsidP="00BA60F5">
            <w:pPr>
              <w:pStyle w:val="Heading4"/>
            </w:pPr>
            <w:sdt>
              <w:sdtPr>
                <w:id w:val="1365250645"/>
                <w:placeholder>
                  <w:docPart w:val="FF825A532212F84CB351AD6419FC4839"/>
                </w:placeholder>
                <w:temporary/>
                <w:showingPlcHdr/>
                <w15:appearance w15:val="hidden"/>
              </w:sdtPr>
              <w:sdtContent>
                <w:r w:rsidR="001C3A42">
                  <w:t>JUNE 20</w:t>
                </w:r>
                <w:r w:rsidR="007E0180">
                  <w:t>XX</w:t>
                </w:r>
                <w:r w:rsidR="001C3A42" w:rsidRPr="004D3011">
                  <w:t>–</w:t>
                </w:r>
                <w:r w:rsidR="001C3A42">
                  <w:t>AUGUST 20</w:t>
                </w:r>
                <w:r w:rsidR="007E0180">
                  <w:t>XX</w:t>
                </w:r>
              </w:sdtContent>
            </w:sdt>
          </w:p>
          <w:p w:rsidR="001C3A42" w:rsidRDefault="004F3D3F" w:rsidP="00BA60F5">
            <w:r>
              <w:t>c</w:t>
            </w:r>
          </w:p>
        </w:tc>
      </w:tr>
      <w:tr w:rsidR="008566B7" w:rsidTr="65198439">
        <w:tc>
          <w:tcPr>
            <w:tcW w:w="3780" w:type="dxa"/>
            <w:tcBorders>
              <w:top w:val="single" w:sz="8" w:space="0" w:color="99CB38" w:themeColor="accent1"/>
              <w:bottom w:val="single" w:sz="8" w:space="0" w:color="99CB38" w:themeColor="accent1"/>
            </w:tcBorders>
            <w:tcMar>
              <w:left w:w="0" w:type="dxa"/>
              <w:right w:w="0" w:type="dxa"/>
            </w:tcMar>
          </w:tcPr>
          <w:p w:rsidR="008566B7" w:rsidRPr="00670ECD" w:rsidRDefault="00A018F5" w:rsidP="003A7C75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PROFILE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]</w:t>
            </w:r>
          </w:p>
          <w:p w:rsidR="008566B7" w:rsidRDefault="00000000" w:rsidP="003A7C75">
            <w:pPr>
              <w:pStyle w:val="Heading2"/>
              <w:rPr>
                <w:noProof/>
              </w:rPr>
            </w:pPr>
            <w:sdt>
              <w:sdtPr>
                <w:id w:val="-1954003311"/>
                <w:placeholder>
                  <w:docPart w:val="BC94BF3563B2A841BAB3B72F8D1E7EDA"/>
                </w:placeholder>
                <w:temporary/>
                <w:showingPlcHdr/>
                <w15:appearance w15:val="hidden"/>
              </w:sdtPr>
              <w:sdtContent>
                <w:r w:rsidR="008566B7" w:rsidRPr="00926EE5">
                  <w:t>CONTACT</w:t>
                </w:r>
              </w:sdtContent>
            </w:sdt>
          </w:p>
        </w:tc>
        <w:tc>
          <w:tcPr>
            <w:tcW w:w="360" w:type="dxa"/>
            <w:vMerge/>
          </w:tcPr>
          <w:p w:rsidR="008566B7" w:rsidRDefault="008566B7" w:rsidP="00BA60F5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30" w:type="dxa"/>
            <w:vMerge/>
            <w:tcMar>
              <w:left w:w="0" w:type="dxa"/>
              <w:right w:w="0" w:type="dxa"/>
            </w:tcMar>
          </w:tcPr>
          <w:p w:rsidR="008566B7" w:rsidRDefault="008566B7" w:rsidP="00BA60F5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520" w:type="dxa"/>
            <w:vMerge/>
            <w:tcMar>
              <w:top w:w="227" w:type="dxa"/>
              <w:right w:w="360" w:type="dxa"/>
            </w:tcMar>
          </w:tcPr>
          <w:p w:rsidR="008566B7" w:rsidRDefault="008566B7" w:rsidP="00BA60F5">
            <w:pPr>
              <w:pStyle w:val="Heading3"/>
            </w:pPr>
          </w:p>
        </w:tc>
      </w:tr>
      <w:tr w:rsidR="008566B7" w:rsidTr="65198439">
        <w:trPr>
          <w:trHeight w:val="469"/>
        </w:trPr>
        <w:tc>
          <w:tcPr>
            <w:tcW w:w="3780" w:type="dxa"/>
            <w:vMerge w:val="restart"/>
            <w:tcBorders>
              <w:top w:val="single" w:sz="8" w:space="0" w:color="99CB38" w:themeColor="accent1"/>
            </w:tcBorders>
            <w:tcMar>
              <w:left w:w="0" w:type="dxa"/>
              <w:right w:w="0" w:type="dxa"/>
            </w:tcMar>
          </w:tcPr>
          <w:p w:rsidR="008566B7" w:rsidRPr="005D7E15" w:rsidRDefault="00000000" w:rsidP="00A018F5">
            <w:pPr>
              <w:pStyle w:val="Heading4"/>
            </w:pPr>
            <w:sdt>
              <w:sdtPr>
                <w:id w:val="1111563247"/>
                <w:placeholder>
                  <w:docPart w:val="AE16AA1D40D02D4EB1E6CDC2A17625CD"/>
                </w:placeholder>
                <w:temporary/>
                <w:showingPlcHdr/>
                <w15:appearance w15:val="hidden"/>
              </w:sdtPr>
              <w:sdtContent>
                <w:r w:rsidR="008566B7" w:rsidRPr="00926EE5">
                  <w:t>PHONE:</w:t>
                </w:r>
              </w:sdtContent>
            </w:sdt>
            <w:r w:rsidR="00A018F5">
              <w:t xml:space="preserve"> [PHONE]</w:t>
            </w:r>
          </w:p>
          <w:p w:rsidR="00A018F5" w:rsidRDefault="00000000" w:rsidP="00A018F5">
            <w:pPr>
              <w:pStyle w:val="Heading4"/>
            </w:pPr>
            <w:sdt>
              <w:sdtPr>
                <w:id w:val="-240260293"/>
                <w:placeholder>
                  <w:docPart w:val="203796F068451F4BBDEF69DD37CF5CF8"/>
                </w:placeholder>
                <w:temporary/>
                <w:showingPlcHdr/>
                <w15:appearance w15:val="hidden"/>
              </w:sdtPr>
              <w:sdtContent>
                <w:r w:rsidR="008566B7" w:rsidRPr="00926EE5">
                  <w:t>EMAIL</w:t>
                </w:r>
              </w:sdtContent>
            </w:sdt>
            <w:r w:rsidR="00A018F5">
              <w:t xml:space="preserve">: </w:t>
            </w:r>
            <w:r w:rsidR="00A018F5">
              <w:t>[</w:t>
            </w:r>
            <w:r w:rsidR="00A018F5">
              <w:t>EMAIL</w:t>
            </w:r>
            <w:r w:rsidR="00A018F5">
              <w:t>]</w:t>
            </w:r>
          </w:p>
          <w:p w:rsidR="00A018F5" w:rsidRDefault="00A018F5" w:rsidP="00A018F5">
            <w:pPr>
              <w:pStyle w:val="Heading4"/>
            </w:pPr>
            <w:r>
              <w:t>ADDRESS: [ADDRESS]</w:t>
            </w:r>
          </w:p>
          <w:p w:rsidR="004F3D3F" w:rsidRPr="004F3D3F" w:rsidRDefault="004F3D3F" w:rsidP="004F3D3F">
            <w:pPr>
              <w:rPr>
                <w:rFonts w:asciiTheme="majorHAnsi" w:eastAsiaTheme="majorEastAsia" w:hAnsiTheme="majorHAnsi" w:cstheme="majorBidi"/>
                <w:b/>
                <w:bCs/>
                <w:caps/>
                <w:sz w:val="26"/>
                <w:szCs w:val="26"/>
              </w:rPr>
            </w:pPr>
          </w:p>
          <w:p w:rsidR="004F3D3F" w:rsidRPr="004F3D3F" w:rsidRDefault="004F3D3F" w:rsidP="004F3D3F">
            <w:pPr>
              <w:rPr>
                <w:rFonts w:asciiTheme="majorHAnsi" w:eastAsiaTheme="majorEastAsia" w:hAnsiTheme="majorHAnsi" w:cstheme="majorBidi"/>
                <w:b/>
                <w:bCs/>
                <w:caps/>
                <w:sz w:val="26"/>
                <w:szCs w:val="26"/>
              </w:rPr>
            </w:pPr>
            <w:r w:rsidRPr="004F3D3F">
              <w:rPr>
                <w:rFonts w:asciiTheme="majorHAnsi" w:eastAsiaTheme="majorEastAsia" w:hAnsiTheme="majorHAnsi" w:cstheme="majorBidi"/>
                <w:b/>
                <w:bCs/>
                <w:caps/>
                <w:sz w:val="26"/>
                <w:szCs w:val="26"/>
              </w:rPr>
              <w:t>SKILLS</w:t>
            </w:r>
          </w:p>
          <w:p w:rsidR="004F3D3F" w:rsidRDefault="004F3D3F" w:rsidP="004F3D3F">
            <w:r>
              <w:t>[SKILLS_CATEGORY_1]</w:t>
            </w:r>
            <w:r>
              <w:tab/>
            </w:r>
          </w:p>
          <w:p w:rsidR="004F3D3F" w:rsidRDefault="004F3D3F" w:rsidP="004F3D3F">
            <w:r>
              <w:t>• [SKILL_1A]</w:t>
            </w:r>
            <w:r>
              <w:tab/>
              <w:t>• [SKILL_2A]</w:t>
            </w:r>
          </w:p>
          <w:p w:rsidR="004F3D3F" w:rsidRDefault="004F3D3F" w:rsidP="004F3D3F">
            <w:r>
              <w:t>• [SKILL_1B]</w:t>
            </w:r>
            <w:r>
              <w:tab/>
              <w:t>• [SKILL_2B]</w:t>
            </w:r>
          </w:p>
          <w:p w:rsidR="004F3D3F" w:rsidRDefault="004F3D3F" w:rsidP="004F3D3F">
            <w:r>
              <w:t>• [SKILL_1C]</w:t>
            </w:r>
            <w:r>
              <w:tab/>
              <w:t>• [SKILL_2C]</w:t>
            </w:r>
          </w:p>
          <w:p w:rsidR="004F3D3F" w:rsidRDefault="004F3D3F" w:rsidP="004F3D3F">
            <w:r>
              <w:t>[SKILLS_CATEGORY_</w:t>
            </w:r>
            <w:r>
              <w:t>2</w:t>
            </w:r>
            <w:r>
              <w:t>]</w:t>
            </w:r>
            <w:r>
              <w:tab/>
            </w:r>
          </w:p>
          <w:p w:rsidR="004F3D3F" w:rsidRDefault="004F3D3F" w:rsidP="004F3D3F">
            <w:r>
              <w:t>• [SKILL_</w:t>
            </w:r>
            <w:r>
              <w:t>2</w:t>
            </w:r>
            <w:r>
              <w:t>A]</w:t>
            </w:r>
            <w:r>
              <w:tab/>
              <w:t>• [SKILL_4A]</w:t>
            </w:r>
          </w:p>
          <w:p w:rsidR="004F3D3F" w:rsidRDefault="004F3D3F" w:rsidP="004F3D3F">
            <w:r>
              <w:t>• [SKILL_3B]</w:t>
            </w:r>
            <w:r>
              <w:tab/>
              <w:t>• [SKILL_4B]</w:t>
            </w:r>
          </w:p>
          <w:p w:rsidR="004F3D3F" w:rsidRPr="004F3D3F" w:rsidRDefault="004F3D3F" w:rsidP="004F3D3F">
            <w:r>
              <w:t>• [SKILL_3C]</w:t>
            </w:r>
            <w:r>
              <w:tab/>
              <w:t>• [SKILL_4C]</w:t>
            </w:r>
          </w:p>
          <w:p w:rsidR="00A018F5" w:rsidRDefault="00A018F5" w:rsidP="00A018F5"/>
          <w:p w:rsidR="00A018F5" w:rsidRDefault="00A018F5" w:rsidP="00A018F5"/>
          <w:p w:rsidR="00A018F5" w:rsidRPr="00A018F5" w:rsidRDefault="00A018F5" w:rsidP="00A018F5"/>
          <w:p w:rsidR="008566B7" w:rsidRDefault="008566B7" w:rsidP="001C1A8C">
            <w:pPr>
              <w:rPr>
                <w:noProof/>
              </w:rPr>
            </w:pPr>
          </w:p>
        </w:tc>
        <w:tc>
          <w:tcPr>
            <w:tcW w:w="360" w:type="dxa"/>
            <w:vMerge/>
          </w:tcPr>
          <w:p w:rsidR="008566B7" w:rsidRDefault="008566B7" w:rsidP="00BA60F5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30" w:type="dxa"/>
            <w:vMerge/>
            <w:tcMar>
              <w:left w:w="0" w:type="dxa"/>
              <w:right w:w="0" w:type="dxa"/>
            </w:tcMar>
          </w:tcPr>
          <w:p w:rsidR="008566B7" w:rsidRDefault="008566B7" w:rsidP="00BA60F5">
            <w:pPr>
              <w:tabs>
                <w:tab w:val="left" w:pos="990"/>
              </w:tabs>
              <w:rPr>
                <w:noProof/>
              </w:rPr>
            </w:pPr>
          </w:p>
        </w:tc>
        <w:tc>
          <w:tcPr>
            <w:tcW w:w="6520" w:type="dxa"/>
            <w:vMerge/>
            <w:tcMar>
              <w:top w:w="227" w:type="dxa"/>
              <w:right w:w="360" w:type="dxa"/>
            </w:tcMar>
          </w:tcPr>
          <w:p w:rsidR="008566B7" w:rsidRDefault="008566B7" w:rsidP="00BA60F5">
            <w:pPr>
              <w:pStyle w:val="Heading3"/>
            </w:pPr>
          </w:p>
        </w:tc>
      </w:tr>
      <w:tr w:rsidR="008566B7" w:rsidTr="65198439">
        <w:trPr>
          <w:trHeight w:val="1080"/>
        </w:trPr>
        <w:tc>
          <w:tcPr>
            <w:tcW w:w="3780" w:type="dxa"/>
            <w:vMerge/>
            <w:vAlign w:val="bottom"/>
          </w:tcPr>
          <w:p w:rsidR="008566B7" w:rsidRDefault="008566B7" w:rsidP="00BA60F5">
            <w:pPr>
              <w:rPr>
                <w:noProof/>
              </w:rPr>
            </w:pPr>
          </w:p>
        </w:tc>
        <w:tc>
          <w:tcPr>
            <w:tcW w:w="360" w:type="dxa"/>
            <w:shd w:val="clear" w:color="auto" w:fill="auto"/>
          </w:tcPr>
          <w:p w:rsidR="008566B7" w:rsidRDefault="008566B7" w:rsidP="00BA60F5">
            <w:pPr>
              <w:tabs>
                <w:tab w:val="left" w:pos="990"/>
              </w:tabs>
            </w:pPr>
          </w:p>
        </w:tc>
        <w:tc>
          <w:tcPr>
            <w:tcW w:w="630" w:type="dxa"/>
            <w:shd w:val="clear" w:color="auto" w:fill="31521B" w:themeFill="accent2" w:themeFillShade="80"/>
          </w:tcPr>
          <w:p w:rsidR="008566B7" w:rsidRDefault="008566B7" w:rsidP="00BA60F5">
            <w:pPr>
              <w:tabs>
                <w:tab w:val="left" w:pos="990"/>
              </w:tabs>
            </w:pPr>
          </w:p>
        </w:tc>
        <w:tc>
          <w:tcPr>
            <w:tcW w:w="6520" w:type="dxa"/>
            <w:shd w:val="clear" w:color="auto" w:fill="31521B" w:themeFill="accent2" w:themeFillShade="80"/>
            <w:vAlign w:val="center"/>
          </w:tcPr>
          <w:p w:rsidR="008566B7" w:rsidRDefault="00000000" w:rsidP="00BA60F5">
            <w:pPr>
              <w:pStyle w:val="Heading1"/>
              <w:rPr>
                <w:b/>
              </w:rPr>
            </w:pPr>
            <w:sdt>
              <w:sdtPr>
                <w:id w:val="1781764555"/>
                <w:placeholder>
                  <w:docPart w:val="0DC159FA3AA1654BBD105907D3A7871C"/>
                </w:placeholder>
                <w:temporary/>
                <w:showingPlcHdr/>
                <w15:appearance w15:val="hidden"/>
              </w:sdtPr>
              <w:sdtContent>
                <w:r w:rsidR="008566B7">
                  <w:t>EDUCATION</w:t>
                </w:r>
              </w:sdtContent>
            </w:sdt>
          </w:p>
        </w:tc>
      </w:tr>
      <w:tr w:rsidR="0063478C" w:rsidTr="65198439">
        <w:trPr>
          <w:trHeight w:val="1080"/>
        </w:trPr>
        <w:tc>
          <w:tcPr>
            <w:tcW w:w="3780" w:type="dxa"/>
            <w:vAlign w:val="bottom"/>
          </w:tcPr>
          <w:p w:rsidR="008566B7" w:rsidRDefault="008566B7" w:rsidP="00BA60F5">
            <w:pPr>
              <w:rPr>
                <w:noProof/>
              </w:rPr>
            </w:pPr>
          </w:p>
        </w:tc>
        <w:tc>
          <w:tcPr>
            <w:tcW w:w="360" w:type="dxa"/>
            <w:shd w:val="clear" w:color="auto" w:fill="auto"/>
          </w:tcPr>
          <w:p w:rsidR="008566B7" w:rsidRDefault="008566B7" w:rsidP="00BA60F5">
            <w:pPr>
              <w:tabs>
                <w:tab w:val="left" w:pos="990"/>
              </w:tabs>
              <w:ind w:right="357"/>
              <w:rPr>
                <w:noProof/>
              </w:rPr>
            </w:pPr>
          </w:p>
        </w:tc>
        <w:tc>
          <w:tcPr>
            <w:tcW w:w="630" w:type="dxa"/>
            <w:shd w:val="clear" w:color="auto" w:fill="auto"/>
            <w:tcMar>
              <w:left w:w="0" w:type="dxa"/>
            </w:tcMar>
          </w:tcPr>
          <w:p w:rsidR="008566B7" w:rsidRDefault="008566B7" w:rsidP="00BA60F5">
            <w:pPr>
              <w:tabs>
                <w:tab w:val="left" w:pos="990"/>
              </w:tabs>
              <w:ind w:right="357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2E85B4B" wp14:editId="73040101">
                      <wp:extent cx="227812" cy="311173"/>
                      <wp:effectExtent l="0" t="3810" r="0" b="0"/>
                      <wp:docPr id="5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B38">
                                  <a:lumMod val="75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566B7" w:rsidRPr="00AF4EA4" w:rsidRDefault="008566B7" w:rsidP="00A6040B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2E85B4B" id="_x0000_s1028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" adj="-11796480,,5400" path="m2426,347348c2024,270140,402,77580,,372l346895,,2426,347348xe" fillcolor="#739a28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8566B7" w:rsidRPr="00AF4EA4" w:rsidRDefault="008566B7" w:rsidP="00A6040B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20" w:type="dxa"/>
            <w:shd w:val="clear" w:color="auto" w:fill="auto"/>
            <w:tcMar>
              <w:top w:w="0" w:type="dxa"/>
              <w:right w:w="360" w:type="dxa"/>
            </w:tcMar>
            <w:vAlign w:val="center"/>
          </w:tcPr>
          <w:p w:rsidR="008566B7" w:rsidRDefault="00000000" w:rsidP="00BA60F5">
            <w:pPr>
              <w:pStyle w:val="Heading3"/>
            </w:pPr>
            <w:sdt>
              <w:sdtPr>
                <w:id w:val="1799259879"/>
                <w:placeholder>
                  <w:docPart w:val="43938D338BE5324892E6473DCAA794A5"/>
                </w:placeholder>
                <w:temporary/>
                <w:showingPlcHdr/>
                <w15:appearance w15:val="hidden"/>
              </w:sdtPr>
              <w:sdtContent>
                <w:r w:rsidR="008566B7" w:rsidRPr="00313703">
                  <w:t>B</w:t>
                </w:r>
                <w:r w:rsidR="008566B7">
                  <w:t xml:space="preserve">achelor of arts </w:t>
                </w:r>
                <w:r w:rsidR="008566B7" w:rsidRPr="00313703">
                  <w:t xml:space="preserve">in Art </w:t>
                </w:r>
                <w:r w:rsidR="008566B7">
                  <w:t>and</w:t>
                </w:r>
                <w:r w:rsidR="008566B7" w:rsidRPr="00313703">
                  <w:t xml:space="preserve"> Design</w:t>
                </w:r>
              </w:sdtContent>
            </w:sdt>
          </w:p>
          <w:p w:rsidR="008566B7" w:rsidRPr="00313703" w:rsidRDefault="00000000" w:rsidP="00BA60F5">
            <w:pPr>
              <w:pStyle w:val="Heading3"/>
              <w:rPr>
                <w:color w:val="808080" w:themeColor="background1" w:themeShade="80"/>
              </w:rPr>
            </w:pPr>
            <w:sdt>
              <w:sdtPr>
                <w:id w:val="1426228684"/>
                <w:placeholder>
                  <w:docPart w:val="0A81339E4DA11D42AB7BCFAB6B80869D"/>
                </w:placeholder>
                <w:temporary/>
                <w:showingPlcHdr/>
                <w15:appearance w15:val="hidden"/>
              </w:sdtPr>
              <w:sdtContent>
                <w:r w:rsidR="008566B7" w:rsidRPr="00313703">
                  <w:t>School of Fine Art, Mopton, MA</w:t>
                </w:r>
                <w:r w:rsidR="008566B7">
                  <w:t>ssachusetts</w:t>
                </w:r>
              </w:sdtContent>
            </w:sdt>
          </w:p>
          <w:p w:rsidR="008566B7" w:rsidRDefault="00000000" w:rsidP="00BA60F5">
            <w:sdt>
              <w:sdtPr>
                <w:id w:val="-945610309"/>
                <w:placeholder>
                  <w:docPart w:val="7B8F59B3A05680429BAFAB1702F428D5"/>
                </w:placeholder>
                <w:temporary/>
                <w:showingPlcHdr/>
                <w15:appearance w15:val="hidden"/>
              </w:sdtPr>
              <w:sdtContent>
                <w:r w:rsidR="008566B7" w:rsidRPr="009103F2">
                  <w:t>20</w:t>
                </w:r>
                <w:r w:rsidR="007E0180">
                  <w:t>XX—</w:t>
                </w:r>
                <w:r w:rsidR="008566B7" w:rsidRPr="009103F2">
                  <w:t>20</w:t>
                </w:r>
                <w:r w:rsidR="007E0180">
                  <w:t>XX</w:t>
                </w:r>
              </w:sdtContent>
            </w:sdt>
          </w:p>
        </w:tc>
      </w:tr>
    </w:tbl>
    <w:p w:rsidR="00A6040B" w:rsidRPr="009103F2" w:rsidRDefault="00A6040B" w:rsidP="00A6040B"/>
    <w:sectPr w:rsidR="00A6040B" w:rsidRPr="009103F2" w:rsidSect="00893AFE">
      <w:pgSz w:w="12240" w:h="15840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3CB2" w:rsidRDefault="00373CB2" w:rsidP="00C51CF5">
      <w:r>
        <w:separator/>
      </w:r>
    </w:p>
  </w:endnote>
  <w:endnote w:type="continuationSeparator" w:id="0">
    <w:p w:rsidR="00373CB2" w:rsidRDefault="00373CB2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3CB2" w:rsidRDefault="00373CB2" w:rsidP="00C51CF5">
      <w:r>
        <w:separator/>
      </w:r>
    </w:p>
  </w:footnote>
  <w:footnote w:type="continuationSeparator" w:id="0">
    <w:p w:rsidR="00373CB2" w:rsidRDefault="00373CB2" w:rsidP="00C51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E2C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0252801"/>
    <w:multiLevelType w:val="multilevel"/>
    <w:tmpl w:val="D3D08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26909118">
    <w:abstractNumId w:val="0"/>
  </w:num>
  <w:num w:numId="2" w16cid:durableId="1518158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F5"/>
    <w:rsid w:val="000008C0"/>
    <w:rsid w:val="000510B5"/>
    <w:rsid w:val="000521EF"/>
    <w:rsid w:val="000A545F"/>
    <w:rsid w:val="000D338C"/>
    <w:rsid w:val="000F3BEA"/>
    <w:rsid w:val="0010314C"/>
    <w:rsid w:val="0015303E"/>
    <w:rsid w:val="00153B84"/>
    <w:rsid w:val="00196AAB"/>
    <w:rsid w:val="001A4D1A"/>
    <w:rsid w:val="001B0B3D"/>
    <w:rsid w:val="001C1A8C"/>
    <w:rsid w:val="001C27EE"/>
    <w:rsid w:val="001C3A42"/>
    <w:rsid w:val="00230FD7"/>
    <w:rsid w:val="00234480"/>
    <w:rsid w:val="00270B0A"/>
    <w:rsid w:val="00313703"/>
    <w:rsid w:val="00317573"/>
    <w:rsid w:val="00373CB2"/>
    <w:rsid w:val="00380FDA"/>
    <w:rsid w:val="003A7C75"/>
    <w:rsid w:val="003B0DB8"/>
    <w:rsid w:val="00431999"/>
    <w:rsid w:val="00443E2D"/>
    <w:rsid w:val="004F3D3F"/>
    <w:rsid w:val="0052023C"/>
    <w:rsid w:val="005366D2"/>
    <w:rsid w:val="00567924"/>
    <w:rsid w:val="00572086"/>
    <w:rsid w:val="00596888"/>
    <w:rsid w:val="00597871"/>
    <w:rsid w:val="005B13F9"/>
    <w:rsid w:val="005D47DE"/>
    <w:rsid w:val="005D6F74"/>
    <w:rsid w:val="005D7E15"/>
    <w:rsid w:val="005F364E"/>
    <w:rsid w:val="0062123A"/>
    <w:rsid w:val="00630491"/>
    <w:rsid w:val="0063478C"/>
    <w:rsid w:val="00635EF0"/>
    <w:rsid w:val="00646E75"/>
    <w:rsid w:val="00663587"/>
    <w:rsid w:val="00670ECD"/>
    <w:rsid w:val="006772DF"/>
    <w:rsid w:val="006C4EE7"/>
    <w:rsid w:val="006C73E9"/>
    <w:rsid w:val="006D409C"/>
    <w:rsid w:val="007022F1"/>
    <w:rsid w:val="0076727E"/>
    <w:rsid w:val="00776643"/>
    <w:rsid w:val="00797579"/>
    <w:rsid w:val="007D0F5B"/>
    <w:rsid w:val="007E0180"/>
    <w:rsid w:val="00811F6F"/>
    <w:rsid w:val="008173A0"/>
    <w:rsid w:val="008566B7"/>
    <w:rsid w:val="00870CB7"/>
    <w:rsid w:val="00882E29"/>
    <w:rsid w:val="00893AFE"/>
    <w:rsid w:val="008B3F0F"/>
    <w:rsid w:val="008D1B72"/>
    <w:rsid w:val="008F290E"/>
    <w:rsid w:val="00926EE5"/>
    <w:rsid w:val="00942045"/>
    <w:rsid w:val="00964B9F"/>
    <w:rsid w:val="009B6A8C"/>
    <w:rsid w:val="009D1EB5"/>
    <w:rsid w:val="009F215D"/>
    <w:rsid w:val="00A018F5"/>
    <w:rsid w:val="00A35853"/>
    <w:rsid w:val="00A51286"/>
    <w:rsid w:val="00A6040B"/>
    <w:rsid w:val="00A73BCA"/>
    <w:rsid w:val="00A75FCE"/>
    <w:rsid w:val="00AC5509"/>
    <w:rsid w:val="00AD08D8"/>
    <w:rsid w:val="00AF4EA4"/>
    <w:rsid w:val="00B0669D"/>
    <w:rsid w:val="00B06B7D"/>
    <w:rsid w:val="00B16D3A"/>
    <w:rsid w:val="00B74C2A"/>
    <w:rsid w:val="00B871DD"/>
    <w:rsid w:val="00B90CEF"/>
    <w:rsid w:val="00B95D4D"/>
    <w:rsid w:val="00BA0454"/>
    <w:rsid w:val="00BD5BAD"/>
    <w:rsid w:val="00C51CF5"/>
    <w:rsid w:val="00C70BAD"/>
    <w:rsid w:val="00C7245C"/>
    <w:rsid w:val="00C93D20"/>
    <w:rsid w:val="00CA407F"/>
    <w:rsid w:val="00CC296A"/>
    <w:rsid w:val="00D00A30"/>
    <w:rsid w:val="00D67739"/>
    <w:rsid w:val="00D8438A"/>
    <w:rsid w:val="00DC71AE"/>
    <w:rsid w:val="00DE6D23"/>
    <w:rsid w:val="00E501E0"/>
    <w:rsid w:val="00E55D74"/>
    <w:rsid w:val="00E774C3"/>
    <w:rsid w:val="00E8541C"/>
    <w:rsid w:val="00F56513"/>
    <w:rsid w:val="00F674BF"/>
    <w:rsid w:val="00FC5CD1"/>
    <w:rsid w:val="00FD27BC"/>
    <w:rsid w:val="00FF469F"/>
    <w:rsid w:val="1FF0D085"/>
    <w:rsid w:val="327E032B"/>
    <w:rsid w:val="44DA087E"/>
    <w:rsid w:val="65198439"/>
    <w:rsid w:val="77FE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9B391"/>
  <w14:defaultImageDpi w14:val="330"/>
  <w15:chartTrackingRefBased/>
  <w15:docId w15:val="{B00B1A44-2265-EC47-BE4F-32D8AA94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3A0"/>
  </w:style>
  <w:style w:type="paragraph" w:styleId="Heading1">
    <w:name w:val="heading 1"/>
    <w:basedOn w:val="Normal"/>
    <w:next w:val="Normal"/>
    <w:link w:val="Heading1Char"/>
    <w:uiPriority w:val="9"/>
    <w:qFormat/>
    <w:rsid w:val="00670ECD"/>
    <w:pPr>
      <w:keepNext/>
      <w:keepLines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566B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871DD"/>
    <w:pPr>
      <w:keepNext/>
      <w:keepLines/>
      <w:spacing w:before="120" w:after="0"/>
      <w:contextualSpacing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9"/>
    <w:qFormat/>
    <w:rsid w:val="008566B7"/>
    <w:pPr>
      <w:keepNext/>
      <w:keepLines/>
      <w:spacing w:after="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66B7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70ECD"/>
    <w:pPr>
      <w:spacing w:after="108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0EC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8173A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73A0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B871DD"/>
    <w:rPr>
      <w:rFonts w:eastAsiaTheme="majorEastAsia" w:cstheme="majorBidi"/>
      <w:b/>
      <w:bCs/>
      <w:caps/>
    </w:rPr>
  </w:style>
  <w:style w:type="paragraph" w:styleId="Date">
    <w:name w:val="Date"/>
    <w:basedOn w:val="Normal"/>
    <w:next w:val="Normal"/>
    <w:link w:val="DateChar"/>
    <w:uiPriority w:val="99"/>
    <w:semiHidden/>
    <w:rsid w:val="00C51CF5"/>
    <w:rPr>
      <w:sz w:val="18"/>
    </w:rPr>
  </w:style>
  <w:style w:type="character" w:customStyle="1" w:styleId="DateChar">
    <w:name w:val="Date Char"/>
    <w:basedOn w:val="DefaultParagraphFont"/>
    <w:link w:val="Date"/>
    <w:uiPriority w:val="99"/>
    <w:semiHidden/>
    <w:rsid w:val="005D7E15"/>
    <w:rPr>
      <w:sz w:val="18"/>
    </w:rPr>
  </w:style>
  <w:style w:type="character" w:styleId="Hyperlink">
    <w:name w:val="Hyperlink"/>
    <w:basedOn w:val="DefaultParagraphFont"/>
    <w:uiPriority w:val="99"/>
    <w:semiHidden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D7E15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670ECD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rsid w:val="008566B7"/>
    <w:rPr>
      <w:rFonts w:eastAsiaTheme="majorEastAsia" w:cstheme="majorBidi"/>
      <w:iCs/>
    </w:rPr>
  </w:style>
  <w:style w:type="paragraph" w:styleId="NoSpacing">
    <w:name w:val="No Spacing"/>
    <w:uiPriority w:val="1"/>
    <w:semiHidden/>
    <w:rsid w:val="005D6F74"/>
    <w:pPr>
      <w:ind w:righ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kgoogle13/Library/Containers/com.microsoft.Word/Data/Library/Application%20Support/Microsoft/Office/16.0/DTS/Search/%7b5903EE83-E0E7-E34F-B675-D29F7E45BD77%7dtf00034950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42969142370717173"/>
          <c:y val="9.1514143094841932E-2"/>
          <c:w val="0.50989522176182678"/>
          <c:h val="0.81697171381031619"/>
        </c:manualLayout>
      </c:layout>
      <c:barChart>
        <c:barDir val="bar"/>
        <c:grouping val="clustered"/>
        <c:varyColors val="0"/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127555296"/>
        <c:axId val="1127554816"/>
      </c:barChart>
      <c:catAx>
        <c:axId val="112755529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7554816"/>
        <c:crosses val="autoZero"/>
        <c:auto val="1"/>
        <c:lblAlgn val="ctr"/>
        <c:lblOffset val="100"/>
        <c:noMultiLvlLbl val="0"/>
      </c:catAx>
      <c:valAx>
        <c:axId val="1127554816"/>
        <c:scaling>
          <c:orientation val="minMax"/>
          <c:max val="1"/>
        </c:scaling>
        <c:delete val="1"/>
        <c:axPos val="t"/>
        <c:numFmt formatCode="General" sourceLinked="1"/>
        <c:majorTickMark val="none"/>
        <c:minorTickMark val="none"/>
        <c:tickLblPos val="nextTo"/>
        <c:crossAx val="11275552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emf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5943600" cy="1663700"/>
        </a:xfrm>
        <a:prstGeom xmlns:a="http://schemas.openxmlformats.org/drawingml/2006/main" prst="rect">
          <a:avLst/>
        </a:prstGeom>
      </cdr:spPr>
    </cdr:pic>
  </cdr:relSizeAnchor>
</c:userShape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8E7C468FC89046AA43BC45E460D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B0FF-43D5-394E-80B5-3A308E441EA3}"/>
      </w:docPartPr>
      <w:docPartBody>
        <w:p w:rsidR="00000000" w:rsidRDefault="00000000">
          <w:pPr>
            <w:pStyle w:val="CB8E7C468FC89046AA43BC45E460DEF0"/>
          </w:pPr>
          <w:r w:rsidRPr="00926EE5">
            <w:t>Profile</w:t>
          </w:r>
        </w:p>
      </w:docPartBody>
    </w:docPart>
    <w:docPart>
      <w:docPartPr>
        <w:name w:val="A5806C41D2EA894B837C06153293F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64E7B-10B5-EC45-999B-D88E5ABA3C8D}"/>
      </w:docPartPr>
      <w:docPartBody>
        <w:p w:rsidR="00000000" w:rsidRDefault="00000000">
          <w:pPr>
            <w:pStyle w:val="A5806C41D2EA894B837C06153293F0A6"/>
          </w:pPr>
          <w:r>
            <w:t>MARKETING SPECIALIST</w:t>
          </w:r>
        </w:p>
      </w:docPartBody>
    </w:docPart>
    <w:docPart>
      <w:docPartPr>
        <w:name w:val="2580C9A00A533D46885D14961A493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842AF-3131-964F-A47F-829FAC092902}"/>
      </w:docPartPr>
      <w:docPartBody>
        <w:p w:rsidR="00000000" w:rsidRDefault="00000000">
          <w:pPr>
            <w:pStyle w:val="2580C9A00A533D46885D14961A49333C"/>
          </w:pPr>
          <w:r>
            <w:t xml:space="preserve">LUCERNE </w:t>
          </w:r>
          <w:r>
            <w:t>PUBLISHING, BOSTON, MASSACHUSETTS</w:t>
          </w:r>
        </w:p>
      </w:docPartBody>
    </w:docPart>
    <w:docPart>
      <w:docPartPr>
        <w:name w:val="FF825A532212F84CB351AD6419FC4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ABA33-38A4-9A44-9A74-60C88CB3A6D8}"/>
      </w:docPartPr>
      <w:docPartBody>
        <w:p w:rsidR="00000000" w:rsidRDefault="00000000">
          <w:pPr>
            <w:pStyle w:val="FF825A532212F84CB351AD6419FC4839"/>
          </w:pPr>
          <w:r>
            <w:t>JUNE 20XX</w:t>
          </w:r>
          <w:r w:rsidRPr="004D3011">
            <w:t>–</w:t>
          </w:r>
          <w:r>
            <w:t>AUGUST 20XX</w:t>
          </w:r>
        </w:p>
      </w:docPartBody>
    </w:docPart>
    <w:docPart>
      <w:docPartPr>
        <w:name w:val="BC94BF3563B2A841BAB3B72F8D1E7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492AC-5C6E-DE4B-AF40-CC57ABE5E0CA}"/>
      </w:docPartPr>
      <w:docPartBody>
        <w:p w:rsidR="00000000" w:rsidRDefault="00000000">
          <w:pPr>
            <w:pStyle w:val="BC94BF3563B2A841BAB3B72F8D1E7EDA"/>
          </w:pPr>
          <w:r w:rsidRPr="00926EE5">
            <w:t>CONTACT</w:t>
          </w:r>
        </w:p>
      </w:docPartBody>
    </w:docPart>
    <w:docPart>
      <w:docPartPr>
        <w:name w:val="AE16AA1D40D02D4EB1E6CDC2A1762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EB857-5B72-0B41-8C83-F0A0CCB17619}"/>
      </w:docPartPr>
      <w:docPartBody>
        <w:p w:rsidR="00000000" w:rsidRDefault="00000000">
          <w:pPr>
            <w:pStyle w:val="AE16AA1D40D02D4EB1E6CDC2A17625CD"/>
          </w:pPr>
          <w:r w:rsidRPr="00926EE5">
            <w:t>PHONE:</w:t>
          </w:r>
        </w:p>
      </w:docPartBody>
    </w:docPart>
    <w:docPart>
      <w:docPartPr>
        <w:name w:val="203796F068451F4BBDEF69DD37CF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6D9BD-10E4-9643-B158-8DAD98E0DF7B}"/>
      </w:docPartPr>
      <w:docPartBody>
        <w:p w:rsidR="00000000" w:rsidRDefault="00000000">
          <w:pPr>
            <w:pStyle w:val="203796F068451F4BBDEF69DD37CF5CF8"/>
          </w:pPr>
          <w:r w:rsidRPr="00926EE5">
            <w:t>EMAIL</w:t>
          </w:r>
        </w:p>
      </w:docPartBody>
    </w:docPart>
    <w:docPart>
      <w:docPartPr>
        <w:name w:val="0DC159FA3AA1654BBD105907D3A78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444CE-F775-DB47-ABF9-CC080093F310}"/>
      </w:docPartPr>
      <w:docPartBody>
        <w:p w:rsidR="00000000" w:rsidRDefault="00000000">
          <w:pPr>
            <w:pStyle w:val="0DC159FA3AA1654BBD105907D3A7871C"/>
          </w:pPr>
          <w:r>
            <w:t>EDUCATION</w:t>
          </w:r>
        </w:p>
      </w:docPartBody>
    </w:docPart>
    <w:docPart>
      <w:docPartPr>
        <w:name w:val="43938D338BE5324892E6473DCAA79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E4211-9E74-BF40-8C33-D75AD0C4A10D}"/>
      </w:docPartPr>
      <w:docPartBody>
        <w:p w:rsidR="00000000" w:rsidRDefault="00000000">
          <w:pPr>
            <w:pStyle w:val="43938D338BE5324892E6473DCAA794A5"/>
          </w:pPr>
          <w:r w:rsidRPr="00313703">
            <w:t>B</w:t>
          </w:r>
          <w:r>
            <w:t xml:space="preserve">achelor of arts </w:t>
          </w:r>
          <w:r w:rsidRPr="00313703">
            <w:t xml:space="preserve">in Art </w:t>
          </w:r>
          <w:r>
            <w:t>and</w:t>
          </w:r>
          <w:r w:rsidRPr="00313703">
            <w:t xml:space="preserve"> Design</w:t>
          </w:r>
        </w:p>
      </w:docPartBody>
    </w:docPart>
    <w:docPart>
      <w:docPartPr>
        <w:name w:val="0A81339E4DA11D42AB7BCFAB6B808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BEC39-A33F-A946-B515-9D00670D6337}"/>
      </w:docPartPr>
      <w:docPartBody>
        <w:p w:rsidR="00000000" w:rsidRDefault="00000000">
          <w:pPr>
            <w:pStyle w:val="0A81339E4DA11D42AB7BCFAB6B80869D"/>
          </w:pPr>
          <w:r w:rsidRPr="00313703">
            <w:t>School of Fine Art, Mopton, MA</w:t>
          </w:r>
          <w:r>
            <w:t>ssachusetts</w:t>
          </w:r>
        </w:p>
      </w:docPartBody>
    </w:docPart>
    <w:docPart>
      <w:docPartPr>
        <w:name w:val="7B8F59B3A05680429BAFAB1702F42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EA235-A3D2-4E4E-9307-C9ABDD481A6F}"/>
      </w:docPartPr>
      <w:docPartBody>
        <w:p w:rsidR="00000000" w:rsidRDefault="00000000">
          <w:pPr>
            <w:pStyle w:val="7B8F59B3A05680429BAFAB1702F428D5"/>
          </w:pPr>
          <w:r w:rsidRPr="009103F2">
            <w:t>20</w:t>
          </w:r>
          <w:r>
            <w:t>XX—</w:t>
          </w:r>
          <w:r w:rsidRPr="009103F2">
            <w:t>20</w:t>
          </w:r>
          <w:r>
            <w:t>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87"/>
    <w:rsid w:val="00230FD7"/>
    <w:rsid w:val="006752EA"/>
    <w:rsid w:val="00CA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9D009954563141956192D7C19E635D">
    <w:name w:val="F39D009954563141956192D7C19E635D"/>
  </w:style>
  <w:style w:type="paragraph" w:customStyle="1" w:styleId="37F71B0AD36FC447B6CD4A8CF9CD7332">
    <w:name w:val="37F71B0AD36FC447B6CD4A8CF9CD7332"/>
  </w:style>
  <w:style w:type="paragraph" w:customStyle="1" w:styleId="CB8E7C468FC89046AA43BC45E460DEF0">
    <w:name w:val="CB8E7C468FC89046AA43BC45E460DEF0"/>
  </w:style>
  <w:style w:type="paragraph" w:customStyle="1" w:styleId="9F6DC88E56502549AB0269F8C61C339B">
    <w:name w:val="9F6DC88E56502549AB0269F8C61C339B"/>
  </w:style>
  <w:style w:type="paragraph" w:customStyle="1" w:styleId="F421F4B3E8073A44A370259AFACFB688">
    <w:name w:val="F421F4B3E8073A44A370259AFACFB688"/>
  </w:style>
  <w:style w:type="paragraph" w:customStyle="1" w:styleId="2D39DC9230BF6241B7C423D91DE1FD4D">
    <w:name w:val="2D39DC9230BF6241B7C423D91DE1FD4D"/>
  </w:style>
  <w:style w:type="paragraph" w:customStyle="1" w:styleId="ADFBE7281080204382A675EB74FD345E">
    <w:name w:val="ADFBE7281080204382A675EB74FD345E"/>
  </w:style>
  <w:style w:type="paragraph" w:customStyle="1" w:styleId="ADE3925680EDAD43BEF3D42F62E971AB">
    <w:name w:val="ADE3925680EDAD43BEF3D42F62E971AB"/>
  </w:style>
  <w:style w:type="paragraph" w:customStyle="1" w:styleId="A5806C41D2EA894B837C06153293F0A6">
    <w:name w:val="A5806C41D2EA894B837C06153293F0A6"/>
  </w:style>
  <w:style w:type="paragraph" w:customStyle="1" w:styleId="2580C9A00A533D46885D14961A49333C">
    <w:name w:val="2580C9A00A533D46885D14961A49333C"/>
  </w:style>
  <w:style w:type="paragraph" w:customStyle="1" w:styleId="FF825A532212F84CB351AD6419FC4839">
    <w:name w:val="FF825A532212F84CB351AD6419FC4839"/>
  </w:style>
  <w:style w:type="paragraph" w:customStyle="1" w:styleId="31B146AE612EA845AC95E8B56A086FF4">
    <w:name w:val="31B146AE612EA845AC95E8B56A086FF4"/>
  </w:style>
  <w:style w:type="paragraph" w:customStyle="1" w:styleId="565D93A0654E8D48A7CDE4F3A251E362">
    <w:name w:val="565D93A0654E8D48A7CDE4F3A251E362"/>
  </w:style>
  <w:style w:type="paragraph" w:customStyle="1" w:styleId="BC94BF3563B2A841BAB3B72F8D1E7EDA">
    <w:name w:val="BC94BF3563B2A841BAB3B72F8D1E7EDA"/>
  </w:style>
  <w:style w:type="paragraph" w:customStyle="1" w:styleId="AE16AA1D40D02D4EB1E6CDC2A17625CD">
    <w:name w:val="AE16AA1D40D02D4EB1E6CDC2A17625CD"/>
  </w:style>
  <w:style w:type="paragraph" w:customStyle="1" w:styleId="A3F669F95700C74BB0EE8D0FC04C00BB">
    <w:name w:val="A3F669F95700C74BB0EE8D0FC04C00BB"/>
  </w:style>
  <w:style w:type="paragraph" w:customStyle="1" w:styleId="1BE5963D667DED45BDDDA85BACB48763">
    <w:name w:val="1BE5963D667DED45BDDDA85BACB48763"/>
  </w:style>
  <w:style w:type="paragraph" w:customStyle="1" w:styleId="5933B46B312C974993AD1658DE1DF598">
    <w:name w:val="5933B46B312C974993AD1658DE1DF598"/>
  </w:style>
  <w:style w:type="paragraph" w:customStyle="1" w:styleId="203796F068451F4BBDEF69DD37CF5CF8">
    <w:name w:val="203796F068451F4BBDEF69DD37CF5CF8"/>
  </w:style>
  <w:style w:type="paragraph" w:customStyle="1" w:styleId="F85AC496EF0BCF4CA882ACF980665CD0">
    <w:name w:val="F85AC496EF0BCF4CA882ACF980665CD0"/>
  </w:style>
  <w:style w:type="paragraph" w:customStyle="1" w:styleId="0DC159FA3AA1654BBD105907D3A7871C">
    <w:name w:val="0DC159FA3AA1654BBD105907D3A7871C"/>
  </w:style>
  <w:style w:type="paragraph" w:customStyle="1" w:styleId="43938D338BE5324892E6473DCAA794A5">
    <w:name w:val="43938D338BE5324892E6473DCAA794A5"/>
  </w:style>
  <w:style w:type="paragraph" w:customStyle="1" w:styleId="0A81339E4DA11D42AB7BCFAB6B80869D">
    <w:name w:val="0A81339E4DA11D42AB7BCFAB6B80869D"/>
  </w:style>
  <w:style w:type="paragraph" w:customStyle="1" w:styleId="7B8F59B3A05680429BAFAB1702F428D5">
    <w:name w:val="7B8F59B3A05680429BAFAB1702F428D5"/>
  </w:style>
  <w:style w:type="paragraph" w:customStyle="1" w:styleId="F615CAEFC74F90468F90E9CB758AB082">
    <w:name w:val="F615CAEFC74F90468F90E9CB758AB082"/>
    <w:rsid w:val="00CA0687"/>
  </w:style>
  <w:style w:type="paragraph" w:customStyle="1" w:styleId="C9DBB61C89D67D4CB59827565CC44598">
    <w:name w:val="C9DBB61C89D67D4CB59827565CC44598"/>
    <w:rsid w:val="00CA0687"/>
  </w:style>
  <w:style w:type="paragraph" w:customStyle="1" w:styleId="2F0697F43149E241A2E521441B4EAB42">
    <w:name w:val="2F0697F43149E241A2E521441B4EAB42"/>
    <w:rsid w:val="00CA0687"/>
  </w:style>
  <w:style w:type="paragraph" w:customStyle="1" w:styleId="E2BBE2110F1C1949A7030E540CFED6B7">
    <w:name w:val="E2BBE2110F1C1949A7030E540CFED6B7"/>
    <w:rsid w:val="00CA0687"/>
  </w:style>
  <w:style w:type="paragraph" w:customStyle="1" w:styleId="7712DEEE3441C54F805EA3D7985E318E">
    <w:name w:val="7712DEEE3441C54F805EA3D7985E318E"/>
    <w:rsid w:val="00CA0687"/>
  </w:style>
  <w:style w:type="paragraph" w:customStyle="1" w:styleId="A461FE3265EE0E42ACD9E633EF089910">
    <w:name w:val="A461FE3265EE0E42ACD9E633EF089910"/>
    <w:rsid w:val="00CA0687"/>
  </w:style>
  <w:style w:type="paragraph" w:customStyle="1" w:styleId="13FC002B3B2D5F4B993ED9A7884E28D6">
    <w:name w:val="13FC002B3B2D5F4B993ED9A7884E28D6"/>
    <w:rsid w:val="00CA0687"/>
  </w:style>
  <w:style w:type="paragraph" w:customStyle="1" w:styleId="0E30405AFC15FC40B999AFED3C2D75A2">
    <w:name w:val="0E30405AFC15FC40B999AFED3C2D75A2"/>
    <w:rsid w:val="00CA0687"/>
  </w:style>
  <w:style w:type="paragraph" w:customStyle="1" w:styleId="CBE182DC3A3C7D4CB55D8EABAD7E2C13">
    <w:name w:val="CBE182DC3A3C7D4CB55D8EABAD7E2C13"/>
    <w:rsid w:val="00CA0687"/>
  </w:style>
  <w:style w:type="paragraph" w:customStyle="1" w:styleId="9B6A648ED1D0CD4EA3DE83E5353F3305">
    <w:name w:val="9B6A648ED1D0CD4EA3DE83E5353F3305"/>
    <w:rsid w:val="00CA0687"/>
  </w:style>
  <w:style w:type="paragraph" w:customStyle="1" w:styleId="FB81AA4C7400F04D955960C914120959">
    <w:name w:val="FB81AA4C7400F04D955960C914120959"/>
    <w:rsid w:val="00CA0687"/>
  </w:style>
  <w:style w:type="paragraph" w:customStyle="1" w:styleId="7454719735F3464DB3B32E7C625453DB">
    <w:name w:val="7454719735F3464DB3B32E7C625453DB"/>
    <w:rsid w:val="00CA0687"/>
  </w:style>
  <w:style w:type="paragraph" w:customStyle="1" w:styleId="FDEFAC99C4A1944AA8C23698FD8358D4">
    <w:name w:val="FDEFAC99C4A1944AA8C23698FD8358D4"/>
    <w:rsid w:val="00CA0687"/>
  </w:style>
  <w:style w:type="paragraph" w:customStyle="1" w:styleId="4F374BBA3679F84C98602E475044CF37">
    <w:name w:val="4F374BBA3679F84C98602E475044CF37"/>
    <w:rsid w:val="00CA0687"/>
  </w:style>
  <w:style w:type="paragraph" w:customStyle="1" w:styleId="3C7116D29387AD4EA8AC7AA34212F4A8">
    <w:name w:val="3C7116D29387AD4EA8AC7AA34212F4A8"/>
    <w:rsid w:val="00CA0687"/>
  </w:style>
  <w:style w:type="paragraph" w:customStyle="1" w:styleId="32D44FCFB75532459079A92ABA60ACFF">
    <w:name w:val="32D44FCFB75532459079A92ABA60ACFF"/>
    <w:rsid w:val="00CA0687"/>
  </w:style>
  <w:style w:type="paragraph" w:customStyle="1" w:styleId="9EF3FAA43B55CA4B9423FD26E4B87C96">
    <w:name w:val="9EF3FAA43B55CA4B9423FD26E4B87C96"/>
    <w:rsid w:val="00CA0687"/>
  </w:style>
  <w:style w:type="paragraph" w:customStyle="1" w:styleId="81B0ECAB3DF32D4A8AF8F17E84639709">
    <w:name w:val="81B0ECAB3DF32D4A8AF8F17E84639709"/>
    <w:rsid w:val="00CA0687"/>
  </w:style>
  <w:style w:type="paragraph" w:customStyle="1" w:styleId="9D506447C6557749A0BBD8F1F93C293E">
    <w:name w:val="9D506447C6557749A0BBD8F1F93C293E"/>
    <w:rsid w:val="00CA0687"/>
  </w:style>
  <w:style w:type="paragraph" w:customStyle="1" w:styleId="A1D27A2131175D4ABFF278868787C36B">
    <w:name w:val="A1D27A2131175D4ABFF278868787C36B"/>
    <w:rsid w:val="00CA0687"/>
  </w:style>
  <w:style w:type="paragraph" w:customStyle="1" w:styleId="3F0B57889CAF8346A73555913173AEC7">
    <w:name w:val="3F0B57889CAF8346A73555913173AEC7"/>
    <w:rsid w:val="00CA0687"/>
  </w:style>
  <w:style w:type="paragraph" w:customStyle="1" w:styleId="B0734ECC88A53342A61E9375758DE21D">
    <w:name w:val="B0734ECC88A53342A61E9375758DE21D"/>
    <w:rsid w:val="00CA0687"/>
  </w:style>
  <w:style w:type="paragraph" w:customStyle="1" w:styleId="4CEE54DB67387B42A3E0B3C33EB164E3">
    <w:name w:val="4CEE54DB67387B42A3E0B3C33EB164E3"/>
    <w:rsid w:val="00CA0687"/>
  </w:style>
  <w:style w:type="paragraph" w:customStyle="1" w:styleId="829E85FDBA66014680C232123F94CE99">
    <w:name w:val="829E85FDBA66014680C232123F94CE99"/>
    <w:rsid w:val="00CA0687"/>
  </w:style>
  <w:style w:type="paragraph" w:customStyle="1" w:styleId="0418F1938717E849B47DDCC753E80FB9">
    <w:name w:val="0418F1938717E849B47DDCC753E80FB9"/>
    <w:rsid w:val="00CA0687"/>
  </w:style>
  <w:style w:type="paragraph" w:customStyle="1" w:styleId="DACBA4668F71D54FB6922F00C85484D6">
    <w:name w:val="DACBA4668F71D54FB6922F00C85484D6"/>
    <w:rsid w:val="00CA0687"/>
  </w:style>
  <w:style w:type="paragraph" w:customStyle="1" w:styleId="26F6F0F55F9356438A57528EA425080D">
    <w:name w:val="26F6F0F55F9356438A57528EA425080D"/>
    <w:rsid w:val="00CA0687"/>
  </w:style>
  <w:style w:type="paragraph" w:customStyle="1" w:styleId="E25B4DF41214294C965068F31F8BB7A2">
    <w:name w:val="E25B4DF41214294C965068F31F8BB7A2"/>
    <w:rsid w:val="00CA0687"/>
  </w:style>
  <w:style w:type="paragraph" w:customStyle="1" w:styleId="82DA89ED772E3C45AF7E2C16113F43D0">
    <w:name w:val="82DA89ED772E3C45AF7E2C16113F43D0"/>
    <w:rsid w:val="00CA0687"/>
  </w:style>
  <w:style w:type="paragraph" w:customStyle="1" w:styleId="06CC1C56C46E8F4794BC23BDD6135396">
    <w:name w:val="06CC1C56C46E8F4794BC23BDD6135396"/>
    <w:rsid w:val="00CA0687"/>
  </w:style>
  <w:style w:type="paragraph" w:customStyle="1" w:styleId="635C825B59752D42856301CF30426E69">
    <w:name w:val="635C825B59752D42856301CF30426E69"/>
    <w:rsid w:val="00CA0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F8607C-A485-484B-915D-17EFAF4BE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B862B-FEC5-4E74-8D76-B27EE351B39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A3CCFD9-1843-4548-B4ED-A6639215431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Marketing resume.dotx</Template>
  <TotalTime>17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NJD</dc:creator>
  <cp:keywords/>
  <dc:description/>
  <cp:lastModifiedBy>Jonas Dougall</cp:lastModifiedBy>
  <cp:revision>1</cp:revision>
  <dcterms:created xsi:type="dcterms:W3CDTF">2025-07-09T17:50:00Z</dcterms:created>
  <dcterms:modified xsi:type="dcterms:W3CDTF">2025-07-09T18:11:00Z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