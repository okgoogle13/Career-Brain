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51E1" w:rsidRDefault="00C107EE" w:rsidP="00E301C7">
      <w:r w:rsidRPr="00515B8C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71AA709" wp14:editId="22015890">
                <wp:simplePos x="0" y="0"/>
                <wp:positionH relativeFrom="page">
                  <wp:posOffset>0</wp:posOffset>
                </wp:positionH>
                <wp:positionV relativeFrom="paragraph">
                  <wp:posOffset>-182880</wp:posOffset>
                </wp:positionV>
                <wp:extent cx="475488" cy="961147"/>
                <wp:effectExtent l="0" t="0" r="20320" b="10795"/>
                <wp:wrapNone/>
                <wp:docPr id="6" name="Graphic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D8C7B82-44FA-754B-9D04-98A9361DA67F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75488" cy="961147"/>
                        </a:xfrm>
                        <a:custGeom>
                          <a:avLst/>
                          <a:gdLst>
                            <a:gd name="connsiteX0" fmla="*/ 0 w 710738"/>
                            <a:gd name="connsiteY0" fmla="*/ 0 h 1440179"/>
                            <a:gd name="connsiteX1" fmla="*/ 710738 w 710738"/>
                            <a:gd name="connsiteY1" fmla="*/ 720090 h 1440179"/>
                            <a:gd name="connsiteX2" fmla="*/ 0 w 710738"/>
                            <a:gd name="connsiteY2" fmla="*/ 1440180 h 1440179"/>
                            <a:gd name="connsiteX3" fmla="*/ 0 w 710738"/>
                            <a:gd name="connsiteY3" fmla="*/ 0 h 144017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710738" h="1440179">
                              <a:moveTo>
                                <a:pt x="0" y="0"/>
                              </a:moveTo>
                              <a:cubicBezTo>
                                <a:pt x="392504" y="0"/>
                                <a:pt x="710738" y="322421"/>
                                <a:pt x="710738" y="720090"/>
                              </a:cubicBezTo>
                              <a:cubicBezTo>
                                <a:pt x="710738" y="1117759"/>
                                <a:pt x="392504" y="1440180"/>
                                <a:pt x="0" y="144018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401" cap="flat">
                          <a:solidFill>
                            <a:srgbClr val="FFFFFF"/>
                          </a:solidFill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064B0" id="Graphic 4" o:spid="_x0000_s1026" alt="&quot;&quot;" style="position:absolute;margin-left:0;margin-top:-14.4pt;width:37.45pt;height:75.7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710738,144017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" path="m,c392504,,710738,322421,710738,720090v,397669,-318234,720090,-710738,720090l,xe" fillcolor="#ab0f1b [3204]" strokecolor="white" strokeweight=".26114mm">
                <v:stroke joinstyle="miter"/>
                <v:path arrowok="t" o:connecttype="custom" o:connectlocs="0,0;475488,480574;0,961148;0,0" o:connectangles="0,0,0,0"/>
                <o:lock v:ext="edit" aspectratio="t"/>
                <w10:wrap anchorx="page"/>
                <w10:anchorlock/>
              </v:shape>
            </w:pict>
          </mc:Fallback>
        </mc:AlternateContent>
      </w: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116"/>
        <w:gridCol w:w="3117"/>
        <w:gridCol w:w="157"/>
        <w:gridCol w:w="2960"/>
      </w:tblGrid>
      <w:tr w:rsidR="00372BB5" w:rsidTr="00365C93">
        <w:trPr>
          <w:trHeight w:val="1098"/>
        </w:trPr>
        <w:tc>
          <w:tcPr>
            <w:tcW w:w="6390" w:type="dxa"/>
            <w:gridSpan w:val="3"/>
            <w:tcBorders>
              <w:bottom w:val="single" w:sz="24" w:space="0" w:color="EF4C58" w:themeColor="accent1" w:themeTint="99"/>
            </w:tcBorders>
          </w:tcPr>
          <w:p w:rsidR="00372BB5" w:rsidRDefault="00C20B83" w:rsidP="008C5BB7">
            <w:pPr>
              <w:pStyle w:val="Title"/>
              <w:tabs>
                <w:tab w:val="left" w:pos="6480"/>
              </w:tabs>
            </w:pPr>
            <w:r>
              <w:t>[FULL_NAME]</w:t>
            </w:r>
          </w:p>
          <w:p w:rsidR="00C20B83" w:rsidRPr="00C20B83" w:rsidRDefault="00C20B83" w:rsidP="00C20B83">
            <w:pPr>
              <w:contextualSpacing/>
            </w:pPr>
            <w:r>
              <w:t>[RESUME HEADLINE]</w:t>
            </w:r>
          </w:p>
        </w:tc>
        <w:tc>
          <w:tcPr>
            <w:tcW w:w="2960" w:type="dxa"/>
            <w:tcBorders>
              <w:bottom w:val="single" w:sz="24" w:space="0" w:color="EF4C58" w:themeColor="accent1" w:themeTint="99"/>
            </w:tcBorders>
          </w:tcPr>
          <w:p w:rsidR="00372BB5" w:rsidRPr="00B824D6" w:rsidRDefault="00372BB5" w:rsidP="00365C93">
            <w:pPr>
              <w:pStyle w:val="RedText"/>
              <w:tabs>
                <w:tab w:val="left" w:pos="3150"/>
              </w:tabs>
              <w:jc w:val="right"/>
              <w:rPr>
                <w:lang w:val="fr-FR"/>
              </w:rPr>
            </w:pPr>
          </w:p>
          <w:p w:rsidR="00C20B83" w:rsidRDefault="00C20B83" w:rsidP="00C20B83">
            <w:pPr>
              <w:pStyle w:val="RedText"/>
              <w:tabs>
                <w:tab w:val="left" w:pos="1350"/>
              </w:tabs>
              <w:jc w:val="right"/>
            </w:pPr>
            <w:r>
              <w:t xml:space="preserve">Phone [phone] </w:t>
            </w:r>
          </w:p>
          <w:p w:rsidR="00372BB5" w:rsidRDefault="00C20B83" w:rsidP="00C20B83">
            <w:pPr>
              <w:pStyle w:val="RedText"/>
              <w:tabs>
                <w:tab w:val="left" w:pos="1350"/>
              </w:tabs>
              <w:jc w:val="right"/>
            </w:pPr>
            <w:r>
              <w:t xml:space="preserve"> Email [email]</w:t>
            </w:r>
          </w:p>
        </w:tc>
      </w:tr>
      <w:tr w:rsidR="00372BB5" w:rsidTr="00372BB5">
        <w:tc>
          <w:tcPr>
            <w:tcW w:w="9350" w:type="dxa"/>
            <w:gridSpan w:val="4"/>
            <w:tcBorders>
              <w:top w:val="single" w:sz="24" w:space="0" w:color="EF4C58" w:themeColor="accent1" w:themeTint="99"/>
            </w:tcBorders>
          </w:tcPr>
          <w:p w:rsidR="00372BB5" w:rsidRDefault="00C20B83" w:rsidP="008C5BB7">
            <w:pPr>
              <w:pStyle w:val="Heading1"/>
            </w:pPr>
            <w:r>
              <w:t>PROFILE</w:t>
            </w:r>
          </w:p>
        </w:tc>
      </w:tr>
      <w:tr w:rsidR="00365C93" w:rsidTr="00365C93">
        <w:tc>
          <w:tcPr>
            <w:tcW w:w="9350" w:type="dxa"/>
            <w:gridSpan w:val="4"/>
            <w:tcBorders>
              <w:bottom w:val="single" w:sz="24" w:space="0" w:color="EF4C58" w:themeColor="accent1" w:themeTint="99"/>
            </w:tcBorders>
          </w:tcPr>
          <w:p w:rsidR="00365C93" w:rsidRPr="002466AB" w:rsidRDefault="00C20B83" w:rsidP="00C20B83">
            <w:r>
              <w:t>[PROFILE]</w:t>
            </w:r>
          </w:p>
          <w:p w:rsidR="00365C93" w:rsidRDefault="00365C93" w:rsidP="00E301C7"/>
        </w:tc>
      </w:tr>
      <w:tr w:rsidR="00365C93" w:rsidTr="00365C93">
        <w:tc>
          <w:tcPr>
            <w:tcW w:w="9350" w:type="dxa"/>
            <w:gridSpan w:val="4"/>
            <w:tcBorders>
              <w:top w:val="single" w:sz="24" w:space="0" w:color="EF4C58" w:themeColor="accent1" w:themeTint="99"/>
            </w:tcBorders>
          </w:tcPr>
          <w:p w:rsidR="00365C93" w:rsidRDefault="00000000" w:rsidP="008C5BB7">
            <w:pPr>
              <w:pStyle w:val="Heading1"/>
            </w:pPr>
            <w:sdt>
              <w:sdtPr>
                <w:id w:val="1862086791"/>
                <w:placeholder>
                  <w:docPart w:val="31A19F5F23FB7143A20E91B0EF1B77A1"/>
                </w:placeholder>
                <w:temporary/>
                <w:showingPlcHdr/>
                <w15:appearance w15:val="hidden"/>
              </w:sdtPr>
              <w:sdtContent>
                <w:r w:rsidR="008C5BB7">
                  <w:t>Education</w:t>
                </w:r>
              </w:sdtContent>
            </w:sdt>
          </w:p>
        </w:tc>
      </w:tr>
      <w:tr w:rsidR="00372BB5" w:rsidTr="00365C93">
        <w:tc>
          <w:tcPr>
            <w:tcW w:w="6390" w:type="dxa"/>
            <w:gridSpan w:val="3"/>
          </w:tcPr>
          <w:p w:rsidR="00C20B83" w:rsidRDefault="00C20B83" w:rsidP="00C20B83">
            <w:pPr>
              <w:rPr>
                <w:rFonts w:eastAsiaTheme="majorEastAsia" w:cstheme="majorBidi"/>
                <w:b/>
                <w:color w:val="404040" w:themeColor="text1" w:themeTint="BF"/>
                <w:szCs w:val="26"/>
                <w:lang w:val="en-GB"/>
              </w:rPr>
            </w:pPr>
            <w:r w:rsidRPr="00C20B83">
              <w:rPr>
                <w:rFonts w:eastAsiaTheme="majorEastAsia" w:cstheme="majorBidi"/>
                <w:b/>
                <w:color w:val="404040" w:themeColor="text1" w:themeTint="BF"/>
                <w:szCs w:val="26"/>
                <w:lang w:val="en-GB"/>
              </w:rPr>
              <w:t>[DEGREE_TITLE_1]</w:t>
            </w:r>
            <w:r>
              <w:rPr>
                <w:rFonts w:eastAsiaTheme="majorEastAsia" w:cstheme="majorBidi"/>
                <w:b/>
                <w:color w:val="404040" w:themeColor="text1" w:themeTint="BF"/>
                <w:szCs w:val="26"/>
                <w:lang w:val="en-GB"/>
              </w:rPr>
              <w:t xml:space="preserve"> </w:t>
            </w:r>
            <w:r w:rsidRPr="00C20B83">
              <w:rPr>
                <w:rFonts w:eastAsiaTheme="majorEastAsia" w:cstheme="majorBidi"/>
                <w:b/>
                <w:color w:val="404040" w:themeColor="text1" w:themeTint="BF"/>
                <w:szCs w:val="26"/>
                <w:lang w:val="en-GB"/>
              </w:rPr>
              <w:t>[INSTITUTION_1] | [INSTITUTION_LOCATION_1] | [GRADUATION_YEAR_1</w:t>
            </w:r>
            <w:r>
              <w:rPr>
                <w:rFonts w:eastAsiaTheme="majorEastAsia" w:cstheme="majorBidi"/>
                <w:b/>
                <w:color w:val="404040" w:themeColor="text1" w:themeTint="BF"/>
                <w:szCs w:val="26"/>
                <w:lang w:val="en-GB"/>
              </w:rPr>
              <w:t>]</w:t>
            </w:r>
          </w:p>
          <w:p w:rsidR="00C20B83" w:rsidRPr="00C20B83" w:rsidRDefault="00C20B83" w:rsidP="00C20B83">
            <w:pPr>
              <w:rPr>
                <w:rFonts w:eastAsiaTheme="majorEastAsia" w:cstheme="majorBidi"/>
                <w:b/>
                <w:color w:val="404040" w:themeColor="text1" w:themeTint="BF"/>
                <w:szCs w:val="26"/>
                <w:lang w:val="en-GB"/>
              </w:rPr>
            </w:pPr>
          </w:p>
          <w:p w:rsidR="00372BB5" w:rsidRPr="00C20B83" w:rsidRDefault="00C20B83" w:rsidP="00C20B83">
            <w:pPr>
              <w:rPr>
                <w:rFonts w:eastAsiaTheme="majorEastAsia" w:cstheme="majorBidi"/>
                <w:b/>
                <w:color w:val="404040" w:themeColor="text1" w:themeTint="BF"/>
                <w:szCs w:val="26"/>
                <w:lang w:val="en-GB"/>
              </w:rPr>
            </w:pPr>
            <w:bookmarkStart w:id="0" w:name="_heading=h.qwozygst1al3" w:colFirst="0" w:colLast="0"/>
            <w:bookmarkEnd w:id="0"/>
            <w:r w:rsidRPr="00C20B83">
              <w:rPr>
                <w:rFonts w:eastAsiaTheme="majorEastAsia" w:cstheme="majorBidi"/>
                <w:b/>
                <w:color w:val="404040" w:themeColor="text1" w:themeTint="BF"/>
                <w:szCs w:val="26"/>
                <w:lang w:val="en-GB"/>
              </w:rPr>
              <w:t>[DEGREE_TITLE_2]</w:t>
            </w:r>
            <w:r>
              <w:rPr>
                <w:rFonts w:eastAsiaTheme="majorEastAsia" w:cstheme="majorBidi"/>
                <w:b/>
                <w:color w:val="404040" w:themeColor="text1" w:themeTint="BF"/>
                <w:szCs w:val="26"/>
                <w:lang w:val="en-GB"/>
              </w:rPr>
              <w:t xml:space="preserve"> </w:t>
            </w:r>
            <w:r w:rsidRPr="00C20B83">
              <w:rPr>
                <w:rFonts w:eastAsiaTheme="majorEastAsia" w:cstheme="majorBidi"/>
                <w:b/>
                <w:color w:val="404040" w:themeColor="text1" w:themeTint="BF"/>
                <w:szCs w:val="26"/>
                <w:lang w:val="en-GB"/>
              </w:rPr>
              <w:t>[INSTITUTION_2] | [INSTITUTION_LOCATION_2] | [GRADUATION_YEAR_2]</w:t>
            </w:r>
          </w:p>
        </w:tc>
        <w:tc>
          <w:tcPr>
            <w:tcW w:w="2960" w:type="dxa"/>
          </w:tcPr>
          <w:p w:rsidR="00372BB5" w:rsidRDefault="00372BB5" w:rsidP="00C20B83">
            <w:pPr>
              <w:pStyle w:val="Heading2"/>
              <w:jc w:val="center"/>
            </w:pPr>
          </w:p>
        </w:tc>
      </w:tr>
      <w:tr w:rsidR="00365C93" w:rsidTr="00365C93">
        <w:tc>
          <w:tcPr>
            <w:tcW w:w="9350" w:type="dxa"/>
            <w:gridSpan w:val="4"/>
            <w:tcBorders>
              <w:top w:val="single" w:sz="24" w:space="0" w:color="EF4C58" w:themeColor="accent1" w:themeTint="99"/>
            </w:tcBorders>
          </w:tcPr>
          <w:p w:rsidR="00365C93" w:rsidRDefault="00365C93" w:rsidP="008C5BB7">
            <w:pPr>
              <w:pStyle w:val="Heading1"/>
            </w:pPr>
          </w:p>
        </w:tc>
      </w:tr>
      <w:tr w:rsidR="00365C93" w:rsidTr="00365C93">
        <w:tc>
          <w:tcPr>
            <w:tcW w:w="6390" w:type="dxa"/>
            <w:gridSpan w:val="3"/>
          </w:tcPr>
          <w:p w:rsidR="00C20B83" w:rsidRPr="00C20B83" w:rsidRDefault="00C20B83" w:rsidP="00C20B83">
            <w:pPr>
              <w:pStyle w:val="Heading2"/>
              <w:rPr>
                <w:lang w:val="en-GB"/>
              </w:rPr>
            </w:pPr>
            <w:r w:rsidRPr="00C20B83">
              <w:rPr>
                <w:lang w:val="en-GB"/>
              </w:rPr>
              <w:t>[JOB_TITLE_1]</w:t>
            </w:r>
          </w:p>
          <w:p w:rsidR="00C20B83" w:rsidRPr="00C20B83" w:rsidRDefault="00C20B83" w:rsidP="00C20B83">
            <w:pPr>
              <w:pStyle w:val="Heading2"/>
              <w:rPr>
                <w:lang w:val="en-GB"/>
              </w:rPr>
            </w:pPr>
            <w:r w:rsidRPr="00C20B83">
              <w:rPr>
                <w:lang w:val="en-GB"/>
              </w:rPr>
              <w:t>[ORGANIZATION_1] | [LOCATION_1] | [START_DATE_1] – [END_DATE_1]</w:t>
            </w:r>
          </w:p>
          <w:p w:rsidR="00C20B83" w:rsidRPr="00C20B83" w:rsidRDefault="00C20B83" w:rsidP="00C20B83">
            <w:pPr>
              <w:pStyle w:val="Heading2"/>
              <w:rPr>
                <w:lang w:val="en-GB"/>
              </w:rPr>
            </w:pPr>
            <w:r w:rsidRPr="00C20B83">
              <w:rPr>
                <w:lang w:val="en-GB"/>
              </w:rPr>
              <w:t>[ORGANIZATION_DESCRIPTION_1]</w:t>
            </w:r>
          </w:p>
          <w:p w:rsidR="00C20B83" w:rsidRPr="00C20B83" w:rsidRDefault="00C20B83" w:rsidP="00C20B83">
            <w:pPr>
              <w:pStyle w:val="Heading2"/>
              <w:rPr>
                <w:lang w:val="en-GB"/>
              </w:rPr>
            </w:pPr>
            <w:r w:rsidRPr="00C20B83">
              <w:rPr>
                <w:lang w:val="en-GB"/>
              </w:rPr>
              <w:t>Key Responsibilities:</w:t>
            </w:r>
          </w:p>
          <w:p w:rsidR="00C20B83" w:rsidRPr="00C20B83" w:rsidRDefault="00C20B83" w:rsidP="00C20B83">
            <w:pPr>
              <w:pStyle w:val="Heading2"/>
              <w:numPr>
                <w:ilvl w:val="0"/>
                <w:numId w:val="8"/>
              </w:numPr>
              <w:rPr>
                <w:lang w:val="en-GB"/>
              </w:rPr>
            </w:pPr>
            <w:r w:rsidRPr="00C20B83">
              <w:rPr>
                <w:lang w:val="en-GB"/>
              </w:rPr>
              <w:t>[RESPONSIBILITY_1A]</w:t>
            </w:r>
          </w:p>
          <w:p w:rsidR="00C20B83" w:rsidRPr="00C20B83" w:rsidRDefault="00C20B83" w:rsidP="00C20B83">
            <w:pPr>
              <w:pStyle w:val="Heading2"/>
              <w:numPr>
                <w:ilvl w:val="0"/>
                <w:numId w:val="8"/>
              </w:numPr>
              <w:rPr>
                <w:lang w:val="en-GB"/>
              </w:rPr>
            </w:pPr>
            <w:r w:rsidRPr="00C20B83">
              <w:rPr>
                <w:lang w:val="en-GB"/>
              </w:rPr>
              <w:t>[RESPONSIBILITY_1B]</w:t>
            </w:r>
          </w:p>
          <w:p w:rsidR="00C20B83" w:rsidRPr="00C20B83" w:rsidRDefault="00C20B83" w:rsidP="00C20B83">
            <w:pPr>
              <w:pStyle w:val="Heading2"/>
              <w:numPr>
                <w:ilvl w:val="0"/>
                <w:numId w:val="8"/>
              </w:numPr>
              <w:rPr>
                <w:lang w:val="en-GB"/>
              </w:rPr>
            </w:pPr>
            <w:r w:rsidRPr="00C20B83">
              <w:rPr>
                <w:lang w:val="en-GB"/>
              </w:rPr>
              <w:t>[RESPONSIBILITY_1C]</w:t>
            </w:r>
          </w:p>
          <w:p w:rsidR="00C20B83" w:rsidRPr="00C20B83" w:rsidRDefault="00C20B83" w:rsidP="00C20B83">
            <w:pPr>
              <w:pStyle w:val="Heading2"/>
              <w:rPr>
                <w:lang w:val="en-GB"/>
              </w:rPr>
            </w:pPr>
            <w:r w:rsidRPr="00C20B83">
              <w:rPr>
                <w:lang w:val="en-GB"/>
              </w:rPr>
              <w:t>Key Achievement: [ACHIEVEMENT_1]</w:t>
            </w:r>
          </w:p>
          <w:p w:rsidR="00C20B83" w:rsidRPr="00C20B83" w:rsidRDefault="00C20B83" w:rsidP="00C20B83">
            <w:pPr>
              <w:pStyle w:val="Heading2"/>
              <w:rPr>
                <w:lang w:val="en-GB"/>
              </w:rPr>
            </w:pPr>
            <w:r w:rsidRPr="00C20B83">
              <w:rPr>
                <w:lang w:val="en-GB"/>
              </w:rPr>
              <w:t>[JOB_TITLE_2]</w:t>
            </w:r>
          </w:p>
          <w:p w:rsidR="00C20B83" w:rsidRPr="00C20B83" w:rsidRDefault="00C20B83" w:rsidP="00C20B83">
            <w:pPr>
              <w:pStyle w:val="Heading2"/>
              <w:rPr>
                <w:lang w:val="en-GB"/>
              </w:rPr>
            </w:pPr>
            <w:r w:rsidRPr="00C20B83">
              <w:rPr>
                <w:lang w:val="en-GB"/>
              </w:rPr>
              <w:t>[ORGANIZATION_2] | [LOCATION_2] | [START_DATE_2] – [END_DATE_2]</w:t>
            </w:r>
          </w:p>
          <w:p w:rsidR="00C20B83" w:rsidRPr="00C20B83" w:rsidRDefault="00C20B83" w:rsidP="00C20B83">
            <w:pPr>
              <w:pStyle w:val="Heading2"/>
              <w:rPr>
                <w:lang w:val="en-GB"/>
              </w:rPr>
            </w:pPr>
            <w:r w:rsidRPr="00C20B83">
              <w:rPr>
                <w:lang w:val="en-GB"/>
              </w:rPr>
              <w:t>[ORGANIZATION_DESCRIPTION_2]</w:t>
            </w:r>
          </w:p>
          <w:p w:rsidR="00C20B83" w:rsidRPr="00C20B83" w:rsidRDefault="00C20B83" w:rsidP="00C20B83">
            <w:pPr>
              <w:pStyle w:val="Heading2"/>
              <w:rPr>
                <w:lang w:val="en-GB"/>
              </w:rPr>
            </w:pPr>
            <w:r w:rsidRPr="00C20B83">
              <w:rPr>
                <w:lang w:val="en-GB"/>
              </w:rPr>
              <w:t>Key Responsibilities:</w:t>
            </w:r>
          </w:p>
          <w:p w:rsidR="00C20B83" w:rsidRPr="00C20B83" w:rsidRDefault="00C20B83" w:rsidP="00C20B83">
            <w:pPr>
              <w:pStyle w:val="Heading2"/>
              <w:numPr>
                <w:ilvl w:val="0"/>
                <w:numId w:val="9"/>
              </w:numPr>
              <w:rPr>
                <w:lang w:val="en-GB"/>
              </w:rPr>
            </w:pPr>
            <w:r w:rsidRPr="00C20B83">
              <w:rPr>
                <w:lang w:val="en-GB"/>
              </w:rPr>
              <w:t>[RESPONSIBILITY_2A]</w:t>
            </w:r>
          </w:p>
          <w:p w:rsidR="00C20B83" w:rsidRPr="00C20B83" w:rsidRDefault="00C20B83" w:rsidP="00C20B83">
            <w:pPr>
              <w:pStyle w:val="Heading2"/>
              <w:numPr>
                <w:ilvl w:val="0"/>
                <w:numId w:val="9"/>
              </w:numPr>
              <w:rPr>
                <w:lang w:val="en-GB"/>
              </w:rPr>
            </w:pPr>
            <w:r w:rsidRPr="00C20B83">
              <w:rPr>
                <w:lang w:val="en-GB"/>
              </w:rPr>
              <w:t>[RESPONSIBILITY_2B]</w:t>
            </w:r>
          </w:p>
          <w:p w:rsidR="00C20B83" w:rsidRPr="00C20B83" w:rsidRDefault="00C20B83" w:rsidP="00C20B83">
            <w:pPr>
              <w:pStyle w:val="Heading2"/>
              <w:numPr>
                <w:ilvl w:val="0"/>
                <w:numId w:val="9"/>
              </w:numPr>
              <w:rPr>
                <w:lang w:val="en-GB"/>
              </w:rPr>
            </w:pPr>
            <w:r w:rsidRPr="00C20B83">
              <w:rPr>
                <w:lang w:val="en-GB"/>
              </w:rPr>
              <w:t>[RESPONSIBILITY_2C]</w:t>
            </w:r>
          </w:p>
          <w:p w:rsidR="00C20B83" w:rsidRPr="00C20B83" w:rsidRDefault="00C20B83" w:rsidP="00C20B83">
            <w:pPr>
              <w:pStyle w:val="Heading2"/>
              <w:rPr>
                <w:lang w:val="en-GB"/>
              </w:rPr>
            </w:pPr>
            <w:r w:rsidRPr="00C20B83">
              <w:rPr>
                <w:lang w:val="en-GB"/>
              </w:rPr>
              <w:t>Key Achievement: [ACHIEVEMENT_2]</w:t>
            </w:r>
          </w:p>
          <w:p w:rsidR="00C20B83" w:rsidRPr="00C20B83" w:rsidRDefault="00C20B83" w:rsidP="00C20B83">
            <w:pPr>
              <w:pStyle w:val="Heading2"/>
              <w:rPr>
                <w:lang w:val="en-GB"/>
              </w:rPr>
            </w:pPr>
            <w:r w:rsidRPr="00C20B83">
              <w:rPr>
                <w:lang w:val="en-GB"/>
              </w:rPr>
              <w:t>[JOB_TITLE_3]</w:t>
            </w:r>
          </w:p>
          <w:p w:rsidR="00C20B83" w:rsidRPr="00C20B83" w:rsidRDefault="00C20B83" w:rsidP="00C20B83">
            <w:pPr>
              <w:pStyle w:val="Heading2"/>
              <w:rPr>
                <w:lang w:val="en-GB"/>
              </w:rPr>
            </w:pPr>
            <w:r w:rsidRPr="00C20B83">
              <w:rPr>
                <w:lang w:val="en-GB"/>
              </w:rPr>
              <w:t>[ORGANIZATION_3] | [LOCATION_3] | [START_DATE_3] – [END_DATE_3]</w:t>
            </w:r>
          </w:p>
          <w:p w:rsidR="00C20B83" w:rsidRPr="00C20B83" w:rsidRDefault="00C20B83" w:rsidP="00C20B83">
            <w:pPr>
              <w:pStyle w:val="Heading2"/>
              <w:rPr>
                <w:lang w:val="en-GB"/>
              </w:rPr>
            </w:pPr>
            <w:r w:rsidRPr="00C20B83">
              <w:rPr>
                <w:lang w:val="en-GB"/>
              </w:rPr>
              <w:t>[ORGANIZATION_DESCRIPTION_3]</w:t>
            </w:r>
          </w:p>
          <w:p w:rsidR="00C20B83" w:rsidRPr="00C20B83" w:rsidRDefault="00C20B83" w:rsidP="00C20B83">
            <w:pPr>
              <w:pStyle w:val="Heading2"/>
              <w:rPr>
                <w:lang w:val="en-GB"/>
              </w:rPr>
            </w:pPr>
            <w:r w:rsidRPr="00C20B83">
              <w:rPr>
                <w:lang w:val="en-GB"/>
              </w:rPr>
              <w:t>Key Responsibilities:</w:t>
            </w:r>
          </w:p>
          <w:p w:rsidR="00C20B83" w:rsidRPr="00C20B83" w:rsidRDefault="00C20B83" w:rsidP="00C20B83">
            <w:pPr>
              <w:pStyle w:val="Heading2"/>
              <w:numPr>
                <w:ilvl w:val="0"/>
                <w:numId w:val="10"/>
              </w:numPr>
              <w:rPr>
                <w:lang w:val="en-GB"/>
              </w:rPr>
            </w:pPr>
            <w:r w:rsidRPr="00C20B83">
              <w:rPr>
                <w:lang w:val="en-GB"/>
              </w:rPr>
              <w:t>[RESPONSIBILITY_3A]</w:t>
            </w:r>
          </w:p>
          <w:p w:rsidR="00C20B83" w:rsidRPr="00C20B83" w:rsidRDefault="00C20B83" w:rsidP="00C20B83">
            <w:pPr>
              <w:pStyle w:val="Heading2"/>
              <w:numPr>
                <w:ilvl w:val="0"/>
                <w:numId w:val="10"/>
              </w:numPr>
              <w:rPr>
                <w:lang w:val="en-GB"/>
              </w:rPr>
            </w:pPr>
            <w:r w:rsidRPr="00C20B83">
              <w:rPr>
                <w:lang w:val="en-GB"/>
              </w:rPr>
              <w:t>[RESPONSIBILITY_3B]</w:t>
            </w:r>
          </w:p>
          <w:p w:rsidR="00C20B83" w:rsidRPr="00C20B83" w:rsidRDefault="00C20B83" w:rsidP="00C20B83">
            <w:pPr>
              <w:pStyle w:val="Heading2"/>
              <w:rPr>
                <w:lang w:val="en-GB"/>
              </w:rPr>
            </w:pPr>
            <w:r w:rsidRPr="00C20B83">
              <w:rPr>
                <w:lang w:val="en-GB"/>
              </w:rPr>
              <w:t>Key Achievement: [ACHIEVEMENT_3]</w:t>
            </w:r>
          </w:p>
          <w:p w:rsidR="00365C93" w:rsidRDefault="00365C93" w:rsidP="008C5BB7">
            <w:pPr>
              <w:pStyle w:val="Heading2"/>
            </w:pPr>
          </w:p>
        </w:tc>
        <w:tc>
          <w:tcPr>
            <w:tcW w:w="2960" w:type="dxa"/>
          </w:tcPr>
          <w:p w:rsidR="00365C93" w:rsidRDefault="00365C93" w:rsidP="00365C93">
            <w:pPr>
              <w:pStyle w:val="Heading2"/>
              <w:jc w:val="right"/>
            </w:pPr>
          </w:p>
        </w:tc>
      </w:tr>
      <w:tr w:rsidR="007840DF" w:rsidTr="007840DF">
        <w:tc>
          <w:tcPr>
            <w:tcW w:w="9350" w:type="dxa"/>
            <w:gridSpan w:val="4"/>
            <w:tcBorders>
              <w:top w:val="single" w:sz="24" w:space="0" w:color="EF4C58" w:themeColor="accent1" w:themeTint="99"/>
            </w:tcBorders>
          </w:tcPr>
          <w:p w:rsidR="007840DF" w:rsidRDefault="00000000" w:rsidP="008C5BB7">
            <w:pPr>
              <w:pStyle w:val="Heading1"/>
            </w:pPr>
            <w:sdt>
              <w:sdtPr>
                <w:id w:val="164594841"/>
                <w:placeholder>
                  <w:docPart w:val="5DD9A023AC8C1643B129991214F306BA"/>
                </w:placeholder>
                <w:temporary/>
                <w:showingPlcHdr/>
                <w15:appearance w15:val="hidden"/>
              </w:sdtPr>
              <w:sdtContent>
                <w:r w:rsidR="008C5BB7" w:rsidRPr="00E810A5">
                  <w:t>Skills</w:t>
                </w:r>
              </w:sdtContent>
            </w:sdt>
          </w:p>
        </w:tc>
      </w:tr>
      <w:tr w:rsidR="007840DF" w:rsidTr="007840DF">
        <w:tc>
          <w:tcPr>
            <w:tcW w:w="3116" w:type="dxa"/>
            <w:tcBorders>
              <w:bottom w:val="single" w:sz="24" w:space="0" w:color="EF4C58" w:themeColor="accent1" w:themeTint="99"/>
            </w:tcBorders>
          </w:tcPr>
          <w:p w:rsidR="007840DF" w:rsidRDefault="00000000" w:rsidP="00B97621">
            <w:pPr>
              <w:pStyle w:val="ListBullet"/>
              <w:numPr>
                <w:ilvl w:val="0"/>
                <w:numId w:val="1"/>
              </w:numPr>
            </w:pPr>
            <w:sdt>
              <w:sdtPr>
                <w:id w:val="1786538063"/>
                <w:placeholder>
                  <w:docPart w:val="6EFD632F1AA11240B53FF5CB34A3B10B"/>
                </w:placeholder>
                <w:temporary/>
                <w:showingPlcHdr/>
                <w15:appearance w15:val="hidden"/>
              </w:sdtPr>
              <w:sdtContent>
                <w:r w:rsidR="00C107EE" w:rsidRPr="00B97621">
                  <w:t>Project management</w:t>
                </w:r>
              </w:sdtContent>
            </w:sdt>
          </w:p>
          <w:p w:rsidR="007840DF" w:rsidRDefault="00000000" w:rsidP="00C107EE">
            <w:pPr>
              <w:pStyle w:val="ListBullet"/>
              <w:numPr>
                <w:ilvl w:val="0"/>
                <w:numId w:val="1"/>
              </w:numPr>
            </w:pPr>
            <w:sdt>
              <w:sdtPr>
                <w:id w:val="-1087381788"/>
                <w:placeholder>
                  <w:docPart w:val="B19E730E585DAE4C9377426088B2EF39"/>
                </w:placeholder>
                <w:temporary/>
                <w:showingPlcHdr/>
                <w15:appearance w15:val="hidden"/>
              </w:sdtPr>
              <w:sdtContent>
                <w:r w:rsidR="00C107EE">
                  <w:t>Communication</w:t>
                </w:r>
              </w:sdtContent>
            </w:sdt>
          </w:p>
          <w:p w:rsidR="007840DF" w:rsidRDefault="007840DF" w:rsidP="007840DF">
            <w:pPr>
              <w:pStyle w:val="ListBullet"/>
            </w:pPr>
          </w:p>
        </w:tc>
        <w:tc>
          <w:tcPr>
            <w:tcW w:w="3117" w:type="dxa"/>
            <w:tcBorders>
              <w:bottom w:val="single" w:sz="24" w:space="0" w:color="EF4C58" w:themeColor="accent1" w:themeTint="99"/>
            </w:tcBorders>
          </w:tcPr>
          <w:p w:rsidR="00C107EE" w:rsidRDefault="00000000" w:rsidP="00B97621">
            <w:pPr>
              <w:pStyle w:val="ListBullet"/>
              <w:numPr>
                <w:ilvl w:val="0"/>
                <w:numId w:val="1"/>
              </w:numPr>
            </w:pPr>
            <w:sdt>
              <w:sdtPr>
                <w:id w:val="1784838468"/>
                <w:placeholder>
                  <w:docPart w:val="AE6E285CA2DACF4ABF36329773E6BDA5"/>
                </w:placeholder>
                <w:temporary/>
                <w:showingPlcHdr/>
                <w15:appearance w15:val="hidden"/>
              </w:sdtPr>
              <w:sdtContent>
                <w:r w:rsidR="00C107EE" w:rsidRPr="00B97621">
                  <w:t>Technical expertise</w:t>
                </w:r>
              </w:sdtContent>
            </w:sdt>
          </w:p>
          <w:p w:rsidR="007840DF" w:rsidRPr="00565B06" w:rsidRDefault="00000000" w:rsidP="00C107EE">
            <w:pPr>
              <w:pStyle w:val="ListBullet"/>
              <w:numPr>
                <w:ilvl w:val="0"/>
                <w:numId w:val="1"/>
              </w:numPr>
            </w:pPr>
            <w:sdt>
              <w:sdtPr>
                <w:id w:val="149496944"/>
                <w:placeholder>
                  <w:docPart w:val="149F7C23D0439148A7F019F81C21A524"/>
                </w:placeholder>
                <w:temporary/>
                <w:showingPlcHdr/>
                <w15:appearance w15:val="hidden"/>
              </w:sdtPr>
              <w:sdtContent>
                <w:r w:rsidR="00C107EE">
                  <w:t>Problem-solving</w:t>
                </w:r>
              </w:sdtContent>
            </w:sdt>
          </w:p>
          <w:p w:rsidR="007840DF" w:rsidRDefault="007840DF" w:rsidP="00C107EE">
            <w:pPr>
              <w:pStyle w:val="ListBullet"/>
              <w:spacing w:after="80"/>
            </w:pPr>
          </w:p>
        </w:tc>
        <w:tc>
          <w:tcPr>
            <w:tcW w:w="3117" w:type="dxa"/>
            <w:gridSpan w:val="2"/>
            <w:tcBorders>
              <w:bottom w:val="single" w:sz="24" w:space="0" w:color="EF4C58" w:themeColor="accent1" w:themeTint="99"/>
            </w:tcBorders>
          </w:tcPr>
          <w:p w:rsidR="00C107EE" w:rsidRDefault="00000000" w:rsidP="00B97621">
            <w:pPr>
              <w:pStyle w:val="ListBullet"/>
              <w:numPr>
                <w:ilvl w:val="0"/>
                <w:numId w:val="1"/>
              </w:numPr>
            </w:pPr>
            <w:sdt>
              <w:sdtPr>
                <w:id w:val="-1847864195"/>
                <w:placeholder>
                  <w:docPart w:val="3292DF6EC175E5408A397C6A505CBD5A"/>
                </w:placeholder>
                <w:temporary/>
                <w:showingPlcHdr/>
                <w15:appearance w15:val="hidden"/>
              </w:sdtPr>
              <w:sdtContent>
                <w:r w:rsidR="00C107EE">
                  <w:t>Leadership</w:t>
                </w:r>
              </w:sdtContent>
            </w:sdt>
          </w:p>
          <w:p w:rsidR="00C107EE" w:rsidRDefault="00000000" w:rsidP="00B97621">
            <w:pPr>
              <w:pStyle w:val="ListBullet"/>
              <w:numPr>
                <w:ilvl w:val="0"/>
                <w:numId w:val="1"/>
              </w:numPr>
            </w:pPr>
            <w:sdt>
              <w:sdtPr>
                <w:id w:val="-1465350679"/>
                <w:placeholder>
                  <w:docPart w:val="021970C0D506C948A44BC00490E29E73"/>
                </w:placeholder>
                <w:temporary/>
                <w:showingPlcHdr/>
                <w15:appearance w15:val="hidden"/>
              </w:sdtPr>
              <w:sdtContent>
                <w:r w:rsidR="00C107EE">
                  <w:t>Attention to detail</w:t>
                </w:r>
              </w:sdtContent>
            </w:sdt>
          </w:p>
          <w:p w:rsidR="007840DF" w:rsidRDefault="007840DF" w:rsidP="00C107EE">
            <w:pPr>
              <w:pStyle w:val="ListBullet"/>
            </w:pPr>
          </w:p>
        </w:tc>
      </w:tr>
      <w:tr w:rsidR="007840DF" w:rsidTr="00281B02">
        <w:trPr>
          <w:trHeight w:val="723"/>
        </w:trPr>
        <w:tc>
          <w:tcPr>
            <w:tcW w:w="9350" w:type="dxa"/>
            <w:gridSpan w:val="4"/>
            <w:tcBorders>
              <w:top w:val="single" w:sz="24" w:space="0" w:color="EF4C58" w:themeColor="accent1" w:themeTint="99"/>
            </w:tcBorders>
          </w:tcPr>
          <w:p w:rsidR="007840DF" w:rsidRDefault="00000000" w:rsidP="00C107EE">
            <w:pPr>
              <w:pStyle w:val="Heading1"/>
            </w:pPr>
            <w:sdt>
              <w:sdtPr>
                <w:id w:val="-210193509"/>
                <w:placeholder>
                  <w:docPart w:val="B47F3B021B5C494FAE9D40C4998D28C6"/>
                </w:placeholder>
                <w:temporary/>
                <w:showingPlcHdr/>
                <w15:appearance w15:val="hidden"/>
              </w:sdtPr>
              <w:sdtContent>
                <w:r w:rsidR="00C107EE" w:rsidRPr="005E6612">
                  <w:t>Activities</w:t>
                </w:r>
              </w:sdtContent>
            </w:sdt>
          </w:p>
        </w:tc>
      </w:tr>
      <w:tr w:rsidR="007840DF" w:rsidTr="005E760C">
        <w:trPr>
          <w:trHeight w:val="333"/>
        </w:trPr>
        <w:tc>
          <w:tcPr>
            <w:tcW w:w="9350" w:type="dxa"/>
            <w:gridSpan w:val="4"/>
          </w:tcPr>
          <w:p w:rsidR="007840DF" w:rsidRDefault="00000000" w:rsidP="00E301C7">
            <w:sdt>
              <w:sdtPr>
                <w:id w:val="-337926859"/>
                <w:placeholder>
                  <w:docPart w:val="FE35942B31C7194AAD443B25821D44DD"/>
                </w:placeholder>
                <w:temporary/>
                <w:showingPlcHdr/>
                <w15:appearance w15:val="hidden"/>
              </w:sdtPr>
              <w:sdtContent>
                <w:r w:rsidR="00C107EE" w:rsidRPr="00DE771E">
                  <w:t>Participated in several hackathons, including a winning team at the 20</w:t>
                </w:r>
                <w:r w:rsidR="00C107EE">
                  <w:t>XX</w:t>
                </w:r>
                <w:r w:rsidR="00C107EE" w:rsidRPr="00DE771E">
                  <w:t xml:space="preserve"> Hac</w:t>
                </w:r>
                <w:r w:rsidR="00C107EE">
                  <w:t>k</w:t>
                </w:r>
                <w:r w:rsidR="00C107EE" w:rsidRPr="00DE771E">
                  <w:t xml:space="preserve"> event, demonstrating the ability to work under pressure and come up with innovative solutions to technical challenges.</w:t>
                </w:r>
              </w:sdtContent>
            </w:sdt>
          </w:p>
        </w:tc>
      </w:tr>
    </w:tbl>
    <w:p w:rsidR="00B905A5" w:rsidRDefault="00B905A5" w:rsidP="00E301C7"/>
    <w:p w:rsidR="00B824D6" w:rsidRDefault="00B824D6" w:rsidP="00E301C7">
      <w:pPr>
        <w:sectPr w:rsidR="00B824D6" w:rsidSect="00281B02">
          <w:type w:val="continuous"/>
          <w:pgSz w:w="12240" w:h="15840" w:code="1"/>
          <w:pgMar w:top="1440" w:right="1440" w:bottom="0" w:left="1440" w:header="0" w:footer="720" w:gutter="0"/>
          <w:cols w:space="720"/>
          <w:titlePg/>
          <w:docGrid w:linePitch="360"/>
        </w:sectPr>
      </w:pPr>
    </w:p>
    <w:p w:rsidR="00C107EE" w:rsidRDefault="00D63C04" w:rsidP="00E301C7">
      <w:r w:rsidRPr="00515B8C"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2DEA7E15" wp14:editId="28AF6255">
                <wp:simplePos x="0" y="0"/>
                <wp:positionH relativeFrom="page">
                  <wp:posOffset>0</wp:posOffset>
                </wp:positionH>
                <wp:positionV relativeFrom="paragraph">
                  <wp:posOffset>-182880</wp:posOffset>
                </wp:positionV>
                <wp:extent cx="475488" cy="960120"/>
                <wp:effectExtent l="0" t="0" r="20320" b="11430"/>
                <wp:wrapNone/>
                <wp:docPr id="2" name="Graphic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D8C7B82-44FA-754B-9D04-98A9361DA67F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75488" cy="960120"/>
                        </a:xfrm>
                        <a:custGeom>
                          <a:avLst/>
                          <a:gdLst>
                            <a:gd name="connsiteX0" fmla="*/ 0 w 710738"/>
                            <a:gd name="connsiteY0" fmla="*/ 0 h 1440179"/>
                            <a:gd name="connsiteX1" fmla="*/ 710738 w 710738"/>
                            <a:gd name="connsiteY1" fmla="*/ 720090 h 1440179"/>
                            <a:gd name="connsiteX2" fmla="*/ 0 w 710738"/>
                            <a:gd name="connsiteY2" fmla="*/ 1440180 h 1440179"/>
                            <a:gd name="connsiteX3" fmla="*/ 0 w 710738"/>
                            <a:gd name="connsiteY3" fmla="*/ 0 h 144017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710738" h="1440179">
                              <a:moveTo>
                                <a:pt x="0" y="0"/>
                              </a:moveTo>
                              <a:cubicBezTo>
                                <a:pt x="392504" y="0"/>
                                <a:pt x="710738" y="322421"/>
                                <a:pt x="710738" y="720090"/>
                              </a:cubicBezTo>
                              <a:cubicBezTo>
                                <a:pt x="710738" y="1117759"/>
                                <a:pt x="392504" y="1440180"/>
                                <a:pt x="0" y="144018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401" cap="flat">
                          <a:solidFill>
                            <a:srgbClr val="FFFFFF"/>
                          </a:solidFill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3188F" id="Graphic 4" o:spid="_x0000_s1026" alt="&quot;&quot;" style="position:absolute;margin-left:0;margin-top:-14.4pt;width:37.45pt;height:75.6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710738,144017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" path="m,c392504,,710738,322421,710738,720090v,397669,-318234,720090,-710738,720090l,xe" fillcolor="#172187 [3205]" strokecolor="white" strokeweight=".26114mm">
                <v:stroke joinstyle="miter"/>
                <v:path arrowok="t" o:connecttype="custom" o:connectlocs="0,0;475488,480060;0,960121;0,0" o:connectangles="0,0,0,0"/>
                <o:lock v:ext="edit" aspectratio="t"/>
                <w10:wrap anchorx="page"/>
                <w10:anchorlock/>
              </v:shape>
            </w:pict>
          </mc:Fallback>
        </mc:AlternateContent>
      </w: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116"/>
        <w:gridCol w:w="3117"/>
        <w:gridCol w:w="157"/>
        <w:gridCol w:w="2960"/>
      </w:tblGrid>
      <w:tr w:rsidR="00D63C04" w:rsidRPr="006C78E7" w:rsidTr="006C78E7">
        <w:trPr>
          <w:trHeight w:val="1098"/>
        </w:trPr>
        <w:tc>
          <w:tcPr>
            <w:tcW w:w="6390" w:type="dxa"/>
            <w:gridSpan w:val="3"/>
            <w:tcBorders>
              <w:bottom w:val="single" w:sz="24" w:space="0" w:color="4A57E0" w:themeColor="accent2" w:themeTint="99"/>
            </w:tcBorders>
          </w:tcPr>
          <w:p w:rsidR="00D63C04" w:rsidRPr="00D63C04" w:rsidRDefault="00000000" w:rsidP="00D63C04">
            <w:pPr>
              <w:pStyle w:val="Title-Blue"/>
            </w:pPr>
            <w:sdt>
              <w:sdtPr>
                <w:id w:val="239062198"/>
                <w:placeholder>
                  <w:docPart w:val="A30E7DBD709323478D49473E1079B579"/>
                </w:placeholder>
                <w:temporary/>
                <w:showingPlcHdr/>
                <w15:appearance w15:val="hidden"/>
              </w:sdtPr>
              <w:sdtContent>
                <w:r w:rsidR="00D63C04" w:rsidRPr="00DC65EE">
                  <w:t>JACOB HANCOCK</w:t>
                </w:r>
              </w:sdtContent>
            </w:sdt>
          </w:p>
        </w:tc>
        <w:tc>
          <w:tcPr>
            <w:tcW w:w="2960" w:type="dxa"/>
            <w:tcBorders>
              <w:bottom w:val="single" w:sz="24" w:space="0" w:color="4A57E0" w:themeColor="accent2" w:themeTint="99"/>
            </w:tcBorders>
          </w:tcPr>
          <w:p w:rsidR="00D63C04" w:rsidRPr="006C78E7" w:rsidRDefault="00000000" w:rsidP="006C78E7">
            <w:pPr>
              <w:pStyle w:val="BlueText"/>
              <w:jc w:val="right"/>
            </w:pPr>
            <w:sdt>
              <w:sdtPr>
                <w:id w:val="-920797301"/>
                <w:placeholder>
                  <w:docPart w:val="FCDA48E98BC6534BBE63613F8CD8F84B"/>
                </w:placeholder>
                <w:temporary/>
                <w:showingPlcHdr/>
                <w15:appearance w15:val="hidden"/>
              </w:sdtPr>
              <w:sdtContent>
                <w:r w:rsidR="00D63C04" w:rsidRPr="006C78E7">
                  <w:t>Nashville, TN</w:t>
                </w:r>
              </w:sdtContent>
            </w:sdt>
            <w:r w:rsidR="00D63C04" w:rsidRPr="006C78E7">
              <w:t xml:space="preserve"> </w:t>
            </w:r>
          </w:p>
          <w:p w:rsidR="00D63C04" w:rsidRPr="006C78E7" w:rsidRDefault="00000000" w:rsidP="006C78E7">
            <w:pPr>
              <w:pStyle w:val="BlueText"/>
              <w:jc w:val="right"/>
            </w:pPr>
            <w:sdt>
              <w:sdtPr>
                <w:id w:val="240998354"/>
                <w:placeholder>
                  <w:docPart w:val="4813B587BEAA884DA27F5EEC613A1B8A"/>
                </w:placeholder>
                <w:temporary/>
                <w:showingPlcHdr/>
                <w15:appearance w15:val="hidden"/>
              </w:sdtPr>
              <w:sdtContent>
                <w:r w:rsidR="006C78E7" w:rsidRPr="006C78E7">
                  <w:t xml:space="preserve">805.555.0105 | </w:t>
                </w:r>
              </w:sdtContent>
            </w:sdt>
            <w:sdt>
              <w:sdtPr>
                <w:id w:val="2014187223"/>
                <w:placeholder>
                  <w:docPart w:val="9BE3FBE05D35CF45B61FCDD02C277DAF"/>
                </w:placeholder>
                <w:temporary/>
                <w:showingPlcHdr/>
                <w15:appearance w15:val="hidden"/>
              </w:sdtPr>
              <w:sdtContent>
                <w:r w:rsidR="006C78E7" w:rsidRPr="006C78E7">
                  <w:t>jacob@example.com</w:t>
                </w:r>
              </w:sdtContent>
            </w:sdt>
          </w:p>
          <w:p w:rsidR="00D63C04" w:rsidRPr="006C78E7" w:rsidRDefault="00D63C04" w:rsidP="006C78E7">
            <w:pPr>
              <w:pStyle w:val="BlueText"/>
              <w:jc w:val="right"/>
            </w:pPr>
          </w:p>
        </w:tc>
      </w:tr>
      <w:tr w:rsidR="00D63C04" w:rsidTr="00B97621">
        <w:tc>
          <w:tcPr>
            <w:tcW w:w="9350" w:type="dxa"/>
            <w:gridSpan w:val="4"/>
            <w:tcBorders>
              <w:top w:val="single" w:sz="24" w:space="0" w:color="4A57E0" w:themeColor="accent2" w:themeTint="99"/>
            </w:tcBorders>
          </w:tcPr>
          <w:p w:rsidR="00D63C04" w:rsidRDefault="00000000" w:rsidP="00B97621">
            <w:pPr>
              <w:pStyle w:val="Heading1-Blue"/>
            </w:pPr>
            <w:sdt>
              <w:sdtPr>
                <w:id w:val="-1004212514"/>
                <w:placeholder>
                  <w:docPart w:val="0498924F11C9F943A0412133AF952277"/>
                </w:placeholder>
                <w:temporary/>
                <w:showingPlcHdr/>
                <w15:appearance w15:val="hidden"/>
              </w:sdtPr>
              <w:sdtContent>
                <w:r w:rsidR="00D63C04">
                  <w:t>Objective</w:t>
                </w:r>
              </w:sdtContent>
            </w:sdt>
          </w:p>
        </w:tc>
      </w:tr>
      <w:tr w:rsidR="00D63C04" w:rsidTr="00B97621">
        <w:tc>
          <w:tcPr>
            <w:tcW w:w="9350" w:type="dxa"/>
            <w:gridSpan w:val="4"/>
            <w:tcBorders>
              <w:bottom w:val="single" w:sz="24" w:space="0" w:color="4A57E0" w:themeColor="accent2" w:themeTint="99"/>
            </w:tcBorders>
          </w:tcPr>
          <w:p w:rsidR="00D63C04" w:rsidRPr="002466AB" w:rsidRDefault="00000000" w:rsidP="001E53BF">
            <w:sdt>
              <w:sdtPr>
                <w:id w:val="941026553"/>
                <w:placeholder>
                  <w:docPart w:val="F890975580EFD94BA0FDA4380FE2CCFF"/>
                </w:placeholder>
                <w:temporary/>
                <w:showingPlcHdr/>
                <w15:appearance w15:val="hidden"/>
              </w:sdtPr>
              <w:sdtContent>
                <w:r w:rsidR="00D63C04">
                  <w:t>To lead the development of a revolutionary artificial intelligence platform that will disrupt the financial industry and enhance customer experience, by collaborating with cross-functional teams and delivering on time, within budget, and with the highest quality standards.</w:t>
                </w:r>
              </w:sdtContent>
            </w:sdt>
          </w:p>
          <w:p w:rsidR="00D63C04" w:rsidRDefault="00D63C04" w:rsidP="001E53BF"/>
        </w:tc>
      </w:tr>
      <w:tr w:rsidR="00D63C04" w:rsidTr="00B97621">
        <w:tc>
          <w:tcPr>
            <w:tcW w:w="9350" w:type="dxa"/>
            <w:gridSpan w:val="4"/>
            <w:tcBorders>
              <w:top w:val="single" w:sz="24" w:space="0" w:color="4A57E0" w:themeColor="accent2" w:themeTint="99"/>
            </w:tcBorders>
          </w:tcPr>
          <w:p w:rsidR="00D63C04" w:rsidRDefault="00000000" w:rsidP="00B97621">
            <w:pPr>
              <w:pStyle w:val="Heading1-Blue"/>
            </w:pPr>
            <w:sdt>
              <w:sdtPr>
                <w:id w:val="1921368455"/>
                <w:placeholder>
                  <w:docPart w:val="2AD5A28A0EDAFF4986F6EEC3D5518EC5"/>
                </w:placeholder>
                <w:temporary/>
                <w:showingPlcHdr/>
                <w15:appearance w15:val="hidden"/>
              </w:sdtPr>
              <w:sdtContent>
                <w:r w:rsidR="00D63C04">
                  <w:t>Education</w:t>
                </w:r>
              </w:sdtContent>
            </w:sdt>
          </w:p>
        </w:tc>
      </w:tr>
      <w:tr w:rsidR="00D63C04" w:rsidTr="001E53BF">
        <w:tc>
          <w:tcPr>
            <w:tcW w:w="6390" w:type="dxa"/>
            <w:gridSpan w:val="3"/>
          </w:tcPr>
          <w:p w:rsidR="00D63C04" w:rsidRDefault="00000000" w:rsidP="001E53BF">
            <w:pPr>
              <w:pStyle w:val="Heading2"/>
            </w:pPr>
            <w:sdt>
              <w:sdtPr>
                <w:id w:val="-1004749354"/>
                <w:placeholder>
                  <w:docPart w:val="6E577499886BFB44BBAD879732CD3443"/>
                </w:placeholder>
                <w:temporary/>
                <w:showingPlcHdr/>
                <w15:appearance w15:val="hidden"/>
              </w:sdtPr>
              <w:sdtContent>
                <w:r w:rsidR="00D63C04" w:rsidRPr="00E95D2E">
                  <w:t xml:space="preserve">MBA | </w:t>
                </w:r>
                <w:r w:rsidR="00D63C04" w:rsidRPr="00E95D2E">
                  <w:rPr>
                    <w:iCs/>
                  </w:rPr>
                  <w:t xml:space="preserve">Jasper </w:t>
                </w:r>
                <w:r w:rsidR="00D63C04" w:rsidRPr="008C5BB7">
                  <w:t>University</w:t>
                </w:r>
              </w:sdtContent>
            </w:sdt>
          </w:p>
        </w:tc>
        <w:tc>
          <w:tcPr>
            <w:tcW w:w="2960" w:type="dxa"/>
          </w:tcPr>
          <w:p w:rsidR="00D63C04" w:rsidRDefault="00000000" w:rsidP="001E53BF">
            <w:pPr>
              <w:pStyle w:val="Heading2"/>
              <w:jc w:val="right"/>
            </w:pPr>
            <w:sdt>
              <w:sdtPr>
                <w:id w:val="608323437"/>
                <w:placeholder>
                  <w:docPart w:val="09C04D5CAA2B6043849EC56ABA4CD016"/>
                </w:placeholder>
                <w:temporary/>
                <w:showingPlcHdr/>
                <w15:appearance w15:val="hidden"/>
              </w:sdtPr>
              <w:sdtContent>
                <w:r w:rsidR="00D63C04" w:rsidRPr="00E95D2E">
                  <w:t>20XX – 20XX</w:t>
                </w:r>
              </w:sdtContent>
            </w:sdt>
          </w:p>
        </w:tc>
      </w:tr>
      <w:tr w:rsidR="00D63C04" w:rsidTr="001E53BF">
        <w:trPr>
          <w:trHeight w:val="360"/>
        </w:trPr>
        <w:tc>
          <w:tcPr>
            <w:tcW w:w="9350" w:type="dxa"/>
            <w:gridSpan w:val="4"/>
          </w:tcPr>
          <w:p w:rsidR="00D63C04" w:rsidRDefault="00000000" w:rsidP="001E53BF">
            <w:sdt>
              <w:sdtPr>
                <w:id w:val="1637986399"/>
                <w:placeholder>
                  <w:docPart w:val="B2216DA5F40158448E91FC9C86930DC6"/>
                </w:placeholder>
                <w:temporary/>
                <w:showingPlcHdr/>
                <w15:appearance w15:val="hidden"/>
              </w:sdtPr>
              <w:sdtContent>
                <w:r w:rsidR="00D63C04" w:rsidRPr="00137914">
                  <w:t>Participated in a consulting project for a startup that resulted in a recommendation to pivot their business model, which was implemented and led to increased revenue</w:t>
                </w:r>
              </w:sdtContent>
            </w:sdt>
          </w:p>
          <w:p w:rsidR="00D63C04" w:rsidRDefault="00D63C04" w:rsidP="001E53BF"/>
        </w:tc>
      </w:tr>
      <w:tr w:rsidR="00D63C04" w:rsidTr="001E53BF">
        <w:tc>
          <w:tcPr>
            <w:tcW w:w="6390" w:type="dxa"/>
            <w:gridSpan w:val="3"/>
          </w:tcPr>
          <w:p w:rsidR="00D63C04" w:rsidRDefault="00000000" w:rsidP="001E53BF">
            <w:pPr>
              <w:pStyle w:val="Heading2"/>
            </w:pPr>
            <w:sdt>
              <w:sdtPr>
                <w:id w:val="-2096154627"/>
                <w:placeholder>
                  <w:docPart w:val="4069963728B70C40A78E6BF72BBCFFD9"/>
                </w:placeholder>
                <w:temporary/>
                <w:showingPlcHdr/>
                <w15:appearance w15:val="hidden"/>
              </w:sdtPr>
              <w:sdtContent>
                <w:r w:rsidR="00D63C04" w:rsidRPr="00E95D2E">
                  <w:t>BS Computer Science | Bellows College</w:t>
                </w:r>
              </w:sdtContent>
            </w:sdt>
          </w:p>
        </w:tc>
        <w:tc>
          <w:tcPr>
            <w:tcW w:w="2960" w:type="dxa"/>
          </w:tcPr>
          <w:p w:rsidR="00D63C04" w:rsidRDefault="00000000" w:rsidP="001E53BF">
            <w:pPr>
              <w:pStyle w:val="Heading2"/>
              <w:jc w:val="right"/>
            </w:pPr>
            <w:sdt>
              <w:sdtPr>
                <w:id w:val="1035159817"/>
                <w:placeholder>
                  <w:docPart w:val="29CC513636679247BC9A817AEA583A54"/>
                </w:placeholder>
                <w:temporary/>
                <w:showingPlcHdr/>
                <w15:appearance w15:val="hidden"/>
              </w:sdtPr>
              <w:sdtContent>
                <w:r w:rsidR="00D63C04" w:rsidRPr="00E95D2E">
                  <w:t>20XX – 20XX</w:t>
                </w:r>
              </w:sdtContent>
            </w:sdt>
          </w:p>
        </w:tc>
      </w:tr>
      <w:tr w:rsidR="00D63C04" w:rsidTr="00B97621">
        <w:trPr>
          <w:trHeight w:val="657"/>
        </w:trPr>
        <w:tc>
          <w:tcPr>
            <w:tcW w:w="9350" w:type="dxa"/>
            <w:gridSpan w:val="4"/>
            <w:tcBorders>
              <w:bottom w:val="single" w:sz="24" w:space="0" w:color="4A57E0" w:themeColor="accent2" w:themeTint="99"/>
            </w:tcBorders>
          </w:tcPr>
          <w:p w:rsidR="00D63C04" w:rsidRPr="002466AB" w:rsidRDefault="00000000" w:rsidP="001E53BF">
            <w:sdt>
              <w:sdtPr>
                <w:id w:val="732274688"/>
                <w:placeholder>
                  <w:docPart w:val="C630BCED3CD5564A9B59F3CB22CD283F"/>
                </w:placeholder>
                <w:temporary/>
                <w:showingPlcHdr/>
                <w15:appearance w15:val="hidden"/>
              </w:sdtPr>
              <w:sdtContent>
                <w:r w:rsidR="00D63C04" w:rsidRPr="00BE6C4E">
                  <w:t>Courses included Data Structures, Algorithms, Computer Architecture, Operating Systems, and Software Engineering</w:t>
                </w:r>
              </w:sdtContent>
            </w:sdt>
          </w:p>
          <w:p w:rsidR="00D63C04" w:rsidRDefault="00D63C04" w:rsidP="001E53BF"/>
        </w:tc>
      </w:tr>
      <w:tr w:rsidR="00D63C04" w:rsidTr="00B97621">
        <w:tc>
          <w:tcPr>
            <w:tcW w:w="9350" w:type="dxa"/>
            <w:gridSpan w:val="4"/>
            <w:tcBorders>
              <w:top w:val="single" w:sz="24" w:space="0" w:color="4A57E0" w:themeColor="accent2" w:themeTint="99"/>
            </w:tcBorders>
          </w:tcPr>
          <w:p w:rsidR="00D63C04" w:rsidRDefault="00000000" w:rsidP="00B97621">
            <w:pPr>
              <w:pStyle w:val="Heading1-Blue"/>
            </w:pPr>
            <w:sdt>
              <w:sdtPr>
                <w:id w:val="1916051787"/>
                <w:placeholder>
                  <w:docPart w:val="301CB3CCD686B842A0BB257AB6D54C9B"/>
                </w:placeholder>
                <w:temporary/>
                <w:showingPlcHdr/>
                <w15:appearance w15:val="hidden"/>
              </w:sdtPr>
              <w:sdtContent>
                <w:r w:rsidR="00D63C04">
                  <w:t>Experience</w:t>
                </w:r>
              </w:sdtContent>
            </w:sdt>
          </w:p>
        </w:tc>
      </w:tr>
      <w:tr w:rsidR="00D63C04" w:rsidTr="001E53BF">
        <w:tc>
          <w:tcPr>
            <w:tcW w:w="6390" w:type="dxa"/>
            <w:gridSpan w:val="3"/>
          </w:tcPr>
          <w:p w:rsidR="00D63C04" w:rsidRDefault="00000000" w:rsidP="001E53BF">
            <w:pPr>
              <w:pStyle w:val="Heading2"/>
            </w:pPr>
            <w:sdt>
              <w:sdtPr>
                <w:id w:val="524061747"/>
                <w:placeholder>
                  <w:docPart w:val="2E9DE01ED8AA6346AE209911E3CAE493"/>
                </w:placeholder>
                <w:temporary/>
                <w:showingPlcHdr/>
                <w15:appearance w15:val="hidden"/>
              </w:sdtPr>
              <w:sdtContent>
                <w:r w:rsidR="00D63C04" w:rsidRPr="00E95D2E">
                  <w:t xml:space="preserve">Technical Program Manager | </w:t>
                </w:r>
                <w:r w:rsidR="00D63C04" w:rsidRPr="00E95D2E">
                  <w:rPr>
                    <w:iCs/>
                  </w:rPr>
                  <w:t>Relecloud</w:t>
                </w:r>
              </w:sdtContent>
            </w:sdt>
          </w:p>
        </w:tc>
        <w:tc>
          <w:tcPr>
            <w:tcW w:w="2960" w:type="dxa"/>
          </w:tcPr>
          <w:p w:rsidR="00D63C04" w:rsidRDefault="00000000" w:rsidP="001E53BF">
            <w:pPr>
              <w:pStyle w:val="Heading2"/>
              <w:jc w:val="right"/>
            </w:pPr>
            <w:sdt>
              <w:sdtPr>
                <w:id w:val="-654677239"/>
                <w:placeholder>
                  <w:docPart w:val="F39CECBE1F8F3245B2BEFB32002C9448"/>
                </w:placeholder>
                <w:temporary/>
                <w:showingPlcHdr/>
                <w15:appearance w15:val="hidden"/>
              </w:sdtPr>
              <w:sdtContent>
                <w:r w:rsidR="00D63C04" w:rsidRPr="00E95D2E">
                  <w:t>20XX – 20XX</w:t>
                </w:r>
              </w:sdtContent>
            </w:sdt>
          </w:p>
        </w:tc>
      </w:tr>
      <w:tr w:rsidR="00D63C04" w:rsidTr="001E53BF">
        <w:tc>
          <w:tcPr>
            <w:tcW w:w="9350" w:type="dxa"/>
            <w:gridSpan w:val="4"/>
          </w:tcPr>
          <w:p w:rsidR="00D63C04" w:rsidRPr="00565B06" w:rsidRDefault="00000000" w:rsidP="001E53BF">
            <w:sdt>
              <w:sdtPr>
                <w:id w:val="-2028482756"/>
                <w:placeholder>
                  <w:docPart w:val="AC7C36C6C4E1CE42A89977225D2366A1"/>
                </w:placeholder>
                <w:temporary/>
                <w:showingPlcHdr/>
                <w15:appearance w15:val="hidden"/>
              </w:sdtPr>
              <w:sdtContent>
                <w:r w:rsidR="00D63C04" w:rsidRPr="000D4F9C">
                  <w:t>Oversaw project scope, timelines, and budget, resulting in the successful launch of the new infrastructure and improved site reliability metrics</w:t>
                </w:r>
              </w:sdtContent>
            </w:sdt>
          </w:p>
          <w:p w:rsidR="00D63C04" w:rsidRDefault="00D63C04" w:rsidP="001E53BF"/>
        </w:tc>
      </w:tr>
      <w:tr w:rsidR="00D63C04" w:rsidTr="001E53BF">
        <w:tc>
          <w:tcPr>
            <w:tcW w:w="6390" w:type="dxa"/>
            <w:gridSpan w:val="3"/>
          </w:tcPr>
          <w:p w:rsidR="00D63C04" w:rsidRDefault="00000000" w:rsidP="001E53BF">
            <w:pPr>
              <w:pStyle w:val="Heading2"/>
            </w:pPr>
            <w:sdt>
              <w:sdtPr>
                <w:id w:val="-1682047010"/>
                <w:placeholder>
                  <w:docPart w:val="B86C2BF78B7D5C459C96D2287FFADE81"/>
                </w:placeholder>
                <w:temporary/>
                <w:showingPlcHdr/>
                <w15:appearance w15:val="hidden"/>
              </w:sdtPr>
              <w:sdtContent>
                <w:r w:rsidR="00D63C04" w:rsidRPr="00E95D2E">
                  <w:t>Project Manager | Proseware, Inc.</w:t>
                </w:r>
              </w:sdtContent>
            </w:sdt>
          </w:p>
        </w:tc>
        <w:tc>
          <w:tcPr>
            <w:tcW w:w="2960" w:type="dxa"/>
          </w:tcPr>
          <w:p w:rsidR="00D63C04" w:rsidRDefault="00000000" w:rsidP="001E53BF">
            <w:pPr>
              <w:pStyle w:val="Heading2"/>
              <w:jc w:val="right"/>
            </w:pPr>
            <w:sdt>
              <w:sdtPr>
                <w:id w:val="1710750574"/>
                <w:placeholder>
                  <w:docPart w:val="FA0B8112EAD39648988FC3513F44B783"/>
                </w:placeholder>
                <w:temporary/>
                <w:showingPlcHdr/>
                <w15:appearance w15:val="hidden"/>
              </w:sdtPr>
              <w:sdtContent>
                <w:r w:rsidR="00D63C04" w:rsidRPr="00E95D2E">
                  <w:t>20XX – 20XX</w:t>
                </w:r>
              </w:sdtContent>
            </w:sdt>
          </w:p>
        </w:tc>
      </w:tr>
      <w:tr w:rsidR="00D63C04" w:rsidTr="00B97621">
        <w:tc>
          <w:tcPr>
            <w:tcW w:w="9350" w:type="dxa"/>
            <w:gridSpan w:val="4"/>
            <w:tcBorders>
              <w:bottom w:val="single" w:sz="24" w:space="0" w:color="4A57E0" w:themeColor="accent2" w:themeTint="99"/>
            </w:tcBorders>
          </w:tcPr>
          <w:p w:rsidR="00D63C04" w:rsidRPr="002466AB" w:rsidRDefault="00000000" w:rsidP="001E53BF">
            <w:sdt>
              <w:sdtPr>
                <w:id w:val="448973054"/>
                <w:placeholder>
                  <w:docPart w:val="EB97B43928CC7046A4B193FBD58A6F61"/>
                </w:placeholder>
                <w:temporary/>
                <w:showingPlcHdr/>
                <w15:appearance w15:val="hidden"/>
              </w:sdtPr>
              <w:sdtContent>
                <w:r w:rsidR="00D63C04" w:rsidRPr="00E86787">
                  <w:t>Managed a team of software developers and quality assurance specialists in the development and launch of a new customer relationship management (CRM) software product</w:t>
                </w:r>
              </w:sdtContent>
            </w:sdt>
          </w:p>
          <w:p w:rsidR="00D63C04" w:rsidRDefault="00D63C04" w:rsidP="001E53BF"/>
        </w:tc>
      </w:tr>
      <w:tr w:rsidR="00D63C04" w:rsidTr="00B97621">
        <w:tc>
          <w:tcPr>
            <w:tcW w:w="9350" w:type="dxa"/>
            <w:gridSpan w:val="4"/>
            <w:tcBorders>
              <w:top w:val="single" w:sz="24" w:space="0" w:color="4A57E0" w:themeColor="accent2" w:themeTint="99"/>
            </w:tcBorders>
          </w:tcPr>
          <w:p w:rsidR="00D63C04" w:rsidRDefault="00000000" w:rsidP="00B97621">
            <w:pPr>
              <w:pStyle w:val="Heading1-Blue"/>
            </w:pPr>
            <w:sdt>
              <w:sdtPr>
                <w:id w:val="590053967"/>
                <w:placeholder>
                  <w:docPart w:val="48DA4B5AA591FD4791E949CB7292364C"/>
                </w:placeholder>
                <w:temporary/>
                <w:showingPlcHdr/>
                <w15:appearance w15:val="hidden"/>
              </w:sdtPr>
              <w:sdtContent>
                <w:r w:rsidR="00D63C04" w:rsidRPr="00E810A5">
                  <w:t>Skills</w:t>
                </w:r>
              </w:sdtContent>
            </w:sdt>
          </w:p>
        </w:tc>
      </w:tr>
      <w:tr w:rsidR="00D63C04" w:rsidTr="00B97621">
        <w:tc>
          <w:tcPr>
            <w:tcW w:w="3116" w:type="dxa"/>
            <w:tcBorders>
              <w:bottom w:val="single" w:sz="24" w:space="0" w:color="4A57E0" w:themeColor="accent2" w:themeTint="99"/>
            </w:tcBorders>
          </w:tcPr>
          <w:p w:rsidR="00D63C04" w:rsidRDefault="00000000" w:rsidP="006C78E7">
            <w:pPr>
              <w:pStyle w:val="ListBullet-Blue"/>
            </w:pPr>
            <w:sdt>
              <w:sdtPr>
                <w:id w:val="1862241518"/>
                <w:placeholder>
                  <w:docPart w:val="FA9594AA3291544FB53506F18AA2C40A"/>
                </w:placeholder>
                <w:temporary/>
                <w:showingPlcHdr/>
                <w15:appearance w15:val="hidden"/>
              </w:sdtPr>
              <w:sdtContent>
                <w:r w:rsidR="00D63C04">
                  <w:t>Project management</w:t>
                </w:r>
              </w:sdtContent>
            </w:sdt>
          </w:p>
          <w:p w:rsidR="00D63C04" w:rsidRDefault="00000000" w:rsidP="006C78E7">
            <w:pPr>
              <w:pStyle w:val="ListBullet-Blue"/>
            </w:pPr>
            <w:sdt>
              <w:sdtPr>
                <w:id w:val="-754579965"/>
                <w:placeholder>
                  <w:docPart w:val="36CB714E07A0B3498347A66A46793CD2"/>
                </w:placeholder>
                <w:temporary/>
                <w:showingPlcHdr/>
                <w15:appearance w15:val="hidden"/>
              </w:sdtPr>
              <w:sdtContent>
                <w:r w:rsidR="00D63C04">
                  <w:t>Communication</w:t>
                </w:r>
              </w:sdtContent>
            </w:sdt>
          </w:p>
          <w:p w:rsidR="00D63C04" w:rsidRDefault="00D63C04" w:rsidP="006C78E7"/>
        </w:tc>
        <w:tc>
          <w:tcPr>
            <w:tcW w:w="3117" w:type="dxa"/>
            <w:tcBorders>
              <w:bottom w:val="single" w:sz="24" w:space="0" w:color="4A57E0" w:themeColor="accent2" w:themeTint="99"/>
            </w:tcBorders>
          </w:tcPr>
          <w:p w:rsidR="00D63C04" w:rsidRPr="006C78E7" w:rsidRDefault="00000000" w:rsidP="006C78E7">
            <w:pPr>
              <w:pStyle w:val="ListBullet-Blue"/>
            </w:pPr>
            <w:sdt>
              <w:sdtPr>
                <w:id w:val="1759254832"/>
                <w:placeholder>
                  <w:docPart w:val="E00FB27DD4C65A4DAA2A3971A69EB69A"/>
                </w:placeholder>
                <w:temporary/>
                <w:showingPlcHdr/>
                <w15:appearance w15:val="hidden"/>
              </w:sdtPr>
              <w:sdtContent>
                <w:r w:rsidR="00D63C04" w:rsidRPr="006C78E7">
                  <w:t>Technical expertise</w:t>
                </w:r>
              </w:sdtContent>
            </w:sdt>
          </w:p>
          <w:p w:rsidR="00D63C04" w:rsidRPr="00565B06" w:rsidRDefault="00000000" w:rsidP="006C78E7">
            <w:pPr>
              <w:pStyle w:val="ListBullet-Blue"/>
            </w:pPr>
            <w:sdt>
              <w:sdtPr>
                <w:id w:val="-1643265792"/>
                <w:placeholder>
                  <w:docPart w:val="C3EFC185BD6D3943AB14F2FE6568F1DB"/>
                </w:placeholder>
                <w:temporary/>
                <w:showingPlcHdr/>
                <w15:appearance w15:val="hidden"/>
              </w:sdtPr>
              <w:sdtContent>
                <w:r w:rsidR="00D63C04">
                  <w:t>Problem-solving</w:t>
                </w:r>
              </w:sdtContent>
            </w:sdt>
          </w:p>
          <w:p w:rsidR="00D63C04" w:rsidRDefault="00D63C04" w:rsidP="006C78E7"/>
        </w:tc>
        <w:tc>
          <w:tcPr>
            <w:tcW w:w="3117" w:type="dxa"/>
            <w:gridSpan w:val="2"/>
            <w:tcBorders>
              <w:bottom w:val="single" w:sz="24" w:space="0" w:color="4A57E0" w:themeColor="accent2" w:themeTint="99"/>
            </w:tcBorders>
          </w:tcPr>
          <w:p w:rsidR="00D63C04" w:rsidRDefault="00000000" w:rsidP="006C78E7">
            <w:pPr>
              <w:pStyle w:val="ListBullet-Blue"/>
            </w:pPr>
            <w:sdt>
              <w:sdtPr>
                <w:id w:val="1976254415"/>
                <w:placeholder>
                  <w:docPart w:val="D2D62B754356EB4FBB32C6BD658D6D3B"/>
                </w:placeholder>
                <w:temporary/>
                <w:showingPlcHdr/>
                <w15:appearance w15:val="hidden"/>
              </w:sdtPr>
              <w:sdtContent>
                <w:r w:rsidR="00D63C04">
                  <w:t>Leadership</w:t>
                </w:r>
              </w:sdtContent>
            </w:sdt>
          </w:p>
          <w:p w:rsidR="00D63C04" w:rsidRDefault="00000000" w:rsidP="006C78E7">
            <w:pPr>
              <w:pStyle w:val="ListBullet-Blue"/>
            </w:pPr>
            <w:sdt>
              <w:sdtPr>
                <w:id w:val="1221633978"/>
                <w:placeholder>
                  <w:docPart w:val="8FC71C8D3ED7504F95F607F736FAC880"/>
                </w:placeholder>
                <w:temporary/>
                <w:showingPlcHdr/>
                <w15:appearance w15:val="hidden"/>
              </w:sdtPr>
              <w:sdtContent>
                <w:r w:rsidR="00D63C04">
                  <w:t>Attention to detail</w:t>
                </w:r>
              </w:sdtContent>
            </w:sdt>
          </w:p>
          <w:p w:rsidR="00D63C04" w:rsidRDefault="00D63C04" w:rsidP="006C78E7"/>
        </w:tc>
      </w:tr>
      <w:tr w:rsidR="00D63C04" w:rsidTr="00B97621">
        <w:tc>
          <w:tcPr>
            <w:tcW w:w="9350" w:type="dxa"/>
            <w:gridSpan w:val="4"/>
            <w:tcBorders>
              <w:top w:val="single" w:sz="24" w:space="0" w:color="4A57E0" w:themeColor="accent2" w:themeTint="99"/>
            </w:tcBorders>
          </w:tcPr>
          <w:p w:rsidR="00D63C04" w:rsidRDefault="00000000" w:rsidP="00B97621">
            <w:pPr>
              <w:pStyle w:val="Heading1-Blue"/>
            </w:pPr>
            <w:sdt>
              <w:sdtPr>
                <w:id w:val="-344244520"/>
                <w:placeholder>
                  <w:docPart w:val="87D41EEE37BBCF4198CABAA674168728"/>
                </w:placeholder>
                <w:temporary/>
                <w:showingPlcHdr/>
                <w15:appearance w15:val="hidden"/>
              </w:sdtPr>
              <w:sdtContent>
                <w:r w:rsidR="00D63C04" w:rsidRPr="005E6612">
                  <w:t>Activities</w:t>
                </w:r>
              </w:sdtContent>
            </w:sdt>
          </w:p>
        </w:tc>
      </w:tr>
      <w:tr w:rsidR="00D63C04" w:rsidTr="001E53BF">
        <w:tc>
          <w:tcPr>
            <w:tcW w:w="9350" w:type="dxa"/>
            <w:gridSpan w:val="4"/>
          </w:tcPr>
          <w:p w:rsidR="00D63C04" w:rsidRDefault="00000000" w:rsidP="001E53BF">
            <w:sdt>
              <w:sdtPr>
                <w:id w:val="1176776024"/>
                <w:placeholder>
                  <w:docPart w:val="3E14E9DDF4505444AF0744BFAA3E5E6F"/>
                </w:placeholder>
                <w:temporary/>
                <w:showingPlcHdr/>
                <w15:appearance w15:val="hidden"/>
              </w:sdtPr>
              <w:sdtContent>
                <w:r w:rsidR="00D63C04" w:rsidRPr="00DE771E">
                  <w:t>Participated in several hackathons, including a winning team at the 20</w:t>
                </w:r>
                <w:r w:rsidR="00D63C04">
                  <w:t>XX</w:t>
                </w:r>
                <w:r w:rsidR="00D63C04" w:rsidRPr="00DE771E">
                  <w:t xml:space="preserve"> Hac</w:t>
                </w:r>
                <w:r w:rsidR="00D63C04">
                  <w:t>k</w:t>
                </w:r>
                <w:r w:rsidR="00D63C04" w:rsidRPr="00DE771E">
                  <w:t xml:space="preserve"> event, demonstrating the ability to work under pressure and come up with innovative solutions to technical challenges.</w:t>
                </w:r>
              </w:sdtContent>
            </w:sdt>
          </w:p>
        </w:tc>
      </w:tr>
    </w:tbl>
    <w:p w:rsidR="00B97621" w:rsidRDefault="00B97621" w:rsidP="00E301C7"/>
    <w:p w:rsidR="00B824D6" w:rsidRDefault="00B824D6" w:rsidP="00E301C7">
      <w:pPr>
        <w:sectPr w:rsidR="00B824D6" w:rsidSect="00281B02">
          <w:pgSz w:w="12240" w:h="15840" w:code="1"/>
          <w:pgMar w:top="1440" w:right="1440" w:bottom="0" w:left="1440" w:header="0" w:footer="0" w:gutter="0"/>
          <w:cols w:space="720"/>
          <w:titlePg/>
          <w:docGrid w:linePitch="360"/>
        </w:sectPr>
      </w:pPr>
    </w:p>
    <w:p w:rsidR="00D63C04" w:rsidRDefault="00B97621" w:rsidP="00E301C7">
      <w:r w:rsidRPr="00515B8C"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5FE83AB4" wp14:editId="6B5C1E6F">
                <wp:simplePos x="0" y="0"/>
                <wp:positionH relativeFrom="page">
                  <wp:posOffset>0</wp:posOffset>
                </wp:positionH>
                <wp:positionV relativeFrom="paragraph">
                  <wp:posOffset>-182880</wp:posOffset>
                </wp:positionV>
                <wp:extent cx="475488" cy="960120"/>
                <wp:effectExtent l="0" t="0" r="20320" b="11430"/>
                <wp:wrapNone/>
                <wp:docPr id="3" name="Graphic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D8C7B82-44FA-754B-9D04-98A9361DA67F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75488" cy="960120"/>
                        </a:xfrm>
                        <a:custGeom>
                          <a:avLst/>
                          <a:gdLst>
                            <a:gd name="connsiteX0" fmla="*/ 0 w 710738"/>
                            <a:gd name="connsiteY0" fmla="*/ 0 h 1440179"/>
                            <a:gd name="connsiteX1" fmla="*/ 710738 w 710738"/>
                            <a:gd name="connsiteY1" fmla="*/ 720090 h 1440179"/>
                            <a:gd name="connsiteX2" fmla="*/ 0 w 710738"/>
                            <a:gd name="connsiteY2" fmla="*/ 1440180 h 1440179"/>
                            <a:gd name="connsiteX3" fmla="*/ 0 w 710738"/>
                            <a:gd name="connsiteY3" fmla="*/ 0 h 144017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710738" h="1440179">
                              <a:moveTo>
                                <a:pt x="0" y="0"/>
                              </a:moveTo>
                              <a:cubicBezTo>
                                <a:pt x="392504" y="0"/>
                                <a:pt x="710738" y="322421"/>
                                <a:pt x="710738" y="720090"/>
                              </a:cubicBezTo>
                              <a:cubicBezTo>
                                <a:pt x="710738" y="1117759"/>
                                <a:pt x="392504" y="1440180"/>
                                <a:pt x="0" y="144018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 w="9401" cap="flat">
                          <a:solidFill>
                            <a:srgbClr val="FFFFFF"/>
                          </a:solidFill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32A82" id="Graphic 4" o:spid="_x0000_s1026" alt="&quot;&quot;" style="position:absolute;margin-left:0;margin-top:-14.4pt;width:37.45pt;height:75.6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710738,144017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" path="m,c392504,,710738,322421,710738,720090v,397669,-318234,720090,-710738,720090l,xe" fillcolor="#005d3d [3206]" strokecolor="white" strokeweight=".26114mm">
                <v:stroke joinstyle="miter"/>
                <v:path arrowok="t" o:connecttype="custom" o:connectlocs="0,0;475488,480060;0,960121;0,0" o:connectangles="0,0,0,0"/>
                <o:lock v:ext="edit" aspectratio="t"/>
                <w10:wrap anchorx="page"/>
                <w10:anchorlock/>
              </v:shape>
            </w:pict>
          </mc:Fallback>
        </mc:AlternateContent>
      </w: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116"/>
        <w:gridCol w:w="3117"/>
        <w:gridCol w:w="157"/>
        <w:gridCol w:w="2960"/>
      </w:tblGrid>
      <w:tr w:rsidR="00B97621" w:rsidRPr="00B824D6" w:rsidTr="006C78E7">
        <w:trPr>
          <w:trHeight w:val="1098"/>
        </w:trPr>
        <w:tc>
          <w:tcPr>
            <w:tcW w:w="6390" w:type="dxa"/>
            <w:gridSpan w:val="3"/>
            <w:tcBorders>
              <w:bottom w:val="single" w:sz="24" w:space="0" w:color="008557" w:themeColor="accent3" w:themeTint="E6"/>
            </w:tcBorders>
          </w:tcPr>
          <w:p w:rsidR="00B97621" w:rsidRPr="00D63C04" w:rsidRDefault="00000000" w:rsidP="00B97621">
            <w:pPr>
              <w:pStyle w:val="Title-Green"/>
            </w:pPr>
            <w:sdt>
              <w:sdtPr>
                <w:id w:val="-50002693"/>
                <w:placeholder>
                  <w:docPart w:val="FC87C15C362F3844B3F2B4615A640342"/>
                </w:placeholder>
                <w:temporary/>
                <w:showingPlcHdr/>
                <w15:appearance w15:val="hidden"/>
              </w:sdtPr>
              <w:sdtContent>
                <w:r w:rsidR="00B97621" w:rsidRPr="00DC65EE">
                  <w:t>JACOB HANCOCK</w:t>
                </w:r>
              </w:sdtContent>
            </w:sdt>
          </w:p>
        </w:tc>
        <w:tc>
          <w:tcPr>
            <w:tcW w:w="2960" w:type="dxa"/>
            <w:tcBorders>
              <w:bottom w:val="single" w:sz="24" w:space="0" w:color="008557" w:themeColor="accent3" w:themeTint="E6"/>
            </w:tcBorders>
          </w:tcPr>
          <w:p w:rsidR="00B97621" w:rsidRPr="00B824D6" w:rsidRDefault="00000000" w:rsidP="006C78E7">
            <w:pPr>
              <w:pStyle w:val="GreenText"/>
              <w:jc w:val="right"/>
              <w:rPr>
                <w:lang w:val="fr-FR"/>
              </w:rPr>
            </w:pPr>
            <w:sdt>
              <w:sdtPr>
                <w:id w:val="1632901918"/>
                <w:placeholder>
                  <w:docPart w:val="C19156A48CA28847AC037B05EFF49CF9"/>
                </w:placeholder>
                <w:temporary/>
                <w:showingPlcHdr/>
                <w15:appearance w15:val="hidden"/>
              </w:sdtPr>
              <w:sdtContent>
                <w:r w:rsidR="00B97621" w:rsidRPr="00B824D6">
                  <w:rPr>
                    <w:lang w:val="fr-FR"/>
                  </w:rPr>
                  <w:t>Nashville, TN</w:t>
                </w:r>
              </w:sdtContent>
            </w:sdt>
            <w:r w:rsidR="00B97621" w:rsidRPr="00B824D6">
              <w:rPr>
                <w:lang w:val="fr-FR"/>
              </w:rPr>
              <w:t xml:space="preserve"> </w:t>
            </w:r>
          </w:p>
          <w:p w:rsidR="006C78E7" w:rsidRPr="006C78E7" w:rsidRDefault="00000000" w:rsidP="006C78E7">
            <w:pPr>
              <w:pStyle w:val="GreenText"/>
              <w:jc w:val="right"/>
            </w:pPr>
            <w:sdt>
              <w:sdtPr>
                <w:id w:val="357705486"/>
                <w:placeholder>
                  <w:docPart w:val="1C1EF684A13D4548A78F1CFC13EBC15C"/>
                </w:placeholder>
                <w:temporary/>
                <w:showingPlcHdr/>
                <w15:appearance w15:val="hidden"/>
              </w:sdtPr>
              <w:sdtContent>
                <w:r w:rsidR="006C78E7" w:rsidRPr="006C78E7">
                  <w:rPr>
                    <w:lang w:val="fr-FR"/>
                  </w:rPr>
                  <w:t xml:space="preserve">805.555.0105 | </w:t>
                </w:r>
              </w:sdtContent>
            </w:sdt>
            <w:sdt>
              <w:sdtPr>
                <w:id w:val="-1631313893"/>
                <w:placeholder>
                  <w:docPart w:val="723B4BDBB15AB0469999EFDF5A487561"/>
                </w:placeholder>
                <w:temporary/>
                <w:showingPlcHdr/>
                <w15:appearance w15:val="hidden"/>
              </w:sdtPr>
              <w:sdtContent>
                <w:r w:rsidR="006C78E7" w:rsidRPr="006C78E7">
                  <w:t>jacob@example.com</w:t>
                </w:r>
              </w:sdtContent>
            </w:sdt>
          </w:p>
          <w:p w:rsidR="00B97621" w:rsidRPr="00B824D6" w:rsidRDefault="00B97621" w:rsidP="006C78E7">
            <w:pPr>
              <w:jc w:val="right"/>
              <w:rPr>
                <w:lang w:val="fr-FR"/>
              </w:rPr>
            </w:pPr>
          </w:p>
        </w:tc>
      </w:tr>
      <w:tr w:rsidR="00B97621" w:rsidTr="00C57607">
        <w:tc>
          <w:tcPr>
            <w:tcW w:w="9350" w:type="dxa"/>
            <w:gridSpan w:val="4"/>
            <w:tcBorders>
              <w:top w:val="single" w:sz="24" w:space="0" w:color="008557" w:themeColor="accent3" w:themeTint="E6"/>
            </w:tcBorders>
          </w:tcPr>
          <w:p w:rsidR="00B97621" w:rsidRDefault="00000000" w:rsidP="00C57607">
            <w:pPr>
              <w:pStyle w:val="Heading1-Green"/>
            </w:pPr>
            <w:sdt>
              <w:sdtPr>
                <w:id w:val="-216045796"/>
                <w:placeholder>
                  <w:docPart w:val="86CF0A16E7747448A8CD14B104D458FE"/>
                </w:placeholder>
                <w:temporary/>
                <w:showingPlcHdr/>
                <w15:appearance w15:val="hidden"/>
              </w:sdtPr>
              <w:sdtContent>
                <w:r w:rsidR="00B97621">
                  <w:t>Objective</w:t>
                </w:r>
              </w:sdtContent>
            </w:sdt>
          </w:p>
        </w:tc>
      </w:tr>
      <w:tr w:rsidR="00B97621" w:rsidTr="00C57607">
        <w:tc>
          <w:tcPr>
            <w:tcW w:w="9350" w:type="dxa"/>
            <w:gridSpan w:val="4"/>
            <w:tcBorders>
              <w:bottom w:val="single" w:sz="24" w:space="0" w:color="008557" w:themeColor="accent3" w:themeTint="E6"/>
            </w:tcBorders>
          </w:tcPr>
          <w:p w:rsidR="00B97621" w:rsidRPr="002466AB" w:rsidRDefault="00000000" w:rsidP="001E53BF">
            <w:sdt>
              <w:sdtPr>
                <w:id w:val="-5987364"/>
                <w:placeholder>
                  <w:docPart w:val="8792650FFA60EC42B29171B62438C34D"/>
                </w:placeholder>
                <w:temporary/>
                <w:showingPlcHdr/>
                <w15:appearance w15:val="hidden"/>
              </w:sdtPr>
              <w:sdtContent>
                <w:r w:rsidR="00B97621">
                  <w:t>To lead the development of a revolutionary artificial intelligence platform that will disrupt the financial industry and enhance customer experience, by collaborating with cross-functional teams and delivering on time, within budget, and with the highest quality standards.</w:t>
                </w:r>
              </w:sdtContent>
            </w:sdt>
          </w:p>
          <w:p w:rsidR="00B97621" w:rsidRDefault="00B97621" w:rsidP="001E53BF"/>
        </w:tc>
      </w:tr>
      <w:tr w:rsidR="00B97621" w:rsidTr="00C57607">
        <w:tc>
          <w:tcPr>
            <w:tcW w:w="9350" w:type="dxa"/>
            <w:gridSpan w:val="4"/>
            <w:tcBorders>
              <w:top w:val="single" w:sz="24" w:space="0" w:color="008557" w:themeColor="accent3" w:themeTint="E6"/>
            </w:tcBorders>
          </w:tcPr>
          <w:p w:rsidR="00B97621" w:rsidRDefault="00000000" w:rsidP="00C57607">
            <w:pPr>
              <w:pStyle w:val="Heading1-Green"/>
            </w:pPr>
            <w:sdt>
              <w:sdtPr>
                <w:id w:val="-2028399445"/>
                <w:placeholder>
                  <w:docPart w:val="070B7139A1F7A84E99DE799A355A6994"/>
                </w:placeholder>
                <w:temporary/>
                <w:showingPlcHdr/>
                <w15:appearance w15:val="hidden"/>
              </w:sdtPr>
              <w:sdtContent>
                <w:r w:rsidR="00B97621">
                  <w:t>Education</w:t>
                </w:r>
              </w:sdtContent>
            </w:sdt>
          </w:p>
        </w:tc>
      </w:tr>
      <w:tr w:rsidR="00B97621" w:rsidTr="001E53BF">
        <w:tc>
          <w:tcPr>
            <w:tcW w:w="6390" w:type="dxa"/>
            <w:gridSpan w:val="3"/>
          </w:tcPr>
          <w:p w:rsidR="00B97621" w:rsidRDefault="00000000" w:rsidP="001E53BF">
            <w:pPr>
              <w:pStyle w:val="Heading2"/>
            </w:pPr>
            <w:sdt>
              <w:sdtPr>
                <w:id w:val="727581104"/>
                <w:placeholder>
                  <w:docPart w:val="9C748210533E8A409BB18139E70BEBCB"/>
                </w:placeholder>
                <w:temporary/>
                <w:showingPlcHdr/>
                <w15:appearance w15:val="hidden"/>
              </w:sdtPr>
              <w:sdtContent>
                <w:r w:rsidR="00B97621" w:rsidRPr="00E95D2E">
                  <w:t xml:space="preserve">MBA | </w:t>
                </w:r>
                <w:r w:rsidR="00B97621" w:rsidRPr="00E95D2E">
                  <w:rPr>
                    <w:iCs/>
                  </w:rPr>
                  <w:t xml:space="preserve">Jasper </w:t>
                </w:r>
                <w:r w:rsidR="00B97621" w:rsidRPr="008C5BB7">
                  <w:t>University</w:t>
                </w:r>
              </w:sdtContent>
            </w:sdt>
          </w:p>
        </w:tc>
        <w:tc>
          <w:tcPr>
            <w:tcW w:w="2960" w:type="dxa"/>
          </w:tcPr>
          <w:p w:rsidR="00B97621" w:rsidRDefault="00000000" w:rsidP="001E53BF">
            <w:pPr>
              <w:pStyle w:val="Heading2"/>
              <w:jc w:val="right"/>
            </w:pPr>
            <w:sdt>
              <w:sdtPr>
                <w:id w:val="-9759769"/>
                <w:placeholder>
                  <w:docPart w:val="8BFAA4B7DC611241B4D82508C5C42508"/>
                </w:placeholder>
                <w:temporary/>
                <w:showingPlcHdr/>
                <w15:appearance w15:val="hidden"/>
              </w:sdtPr>
              <w:sdtContent>
                <w:r w:rsidR="00B97621" w:rsidRPr="00E95D2E">
                  <w:t>20XX – 20XX</w:t>
                </w:r>
              </w:sdtContent>
            </w:sdt>
          </w:p>
        </w:tc>
      </w:tr>
      <w:tr w:rsidR="00B97621" w:rsidTr="001E53BF">
        <w:trPr>
          <w:trHeight w:val="360"/>
        </w:trPr>
        <w:tc>
          <w:tcPr>
            <w:tcW w:w="9350" w:type="dxa"/>
            <w:gridSpan w:val="4"/>
          </w:tcPr>
          <w:p w:rsidR="00B97621" w:rsidRDefault="00000000" w:rsidP="001E53BF">
            <w:sdt>
              <w:sdtPr>
                <w:id w:val="-964117945"/>
                <w:placeholder>
                  <w:docPart w:val="C4834D5B479F6C4A8B1601D3EED7E4E3"/>
                </w:placeholder>
                <w:temporary/>
                <w:showingPlcHdr/>
                <w15:appearance w15:val="hidden"/>
              </w:sdtPr>
              <w:sdtContent>
                <w:r w:rsidR="00B97621" w:rsidRPr="00137914">
                  <w:t>Participated in a consulting project for a startup that resulted in a recommendation to pivot their business model, which was implemented and led to increased revenue</w:t>
                </w:r>
              </w:sdtContent>
            </w:sdt>
          </w:p>
          <w:p w:rsidR="00B97621" w:rsidRDefault="00B97621" w:rsidP="001E53BF"/>
        </w:tc>
      </w:tr>
      <w:tr w:rsidR="00B97621" w:rsidTr="001E53BF">
        <w:tc>
          <w:tcPr>
            <w:tcW w:w="6390" w:type="dxa"/>
            <w:gridSpan w:val="3"/>
          </w:tcPr>
          <w:p w:rsidR="00B97621" w:rsidRDefault="00000000" w:rsidP="001E53BF">
            <w:pPr>
              <w:pStyle w:val="Heading2"/>
            </w:pPr>
            <w:sdt>
              <w:sdtPr>
                <w:id w:val="-1620294995"/>
                <w:placeholder>
                  <w:docPart w:val="E9E6B7FB9C7AF94386BEB97D67E7CCA2"/>
                </w:placeholder>
                <w:temporary/>
                <w:showingPlcHdr/>
                <w15:appearance w15:val="hidden"/>
              </w:sdtPr>
              <w:sdtContent>
                <w:r w:rsidR="00B97621" w:rsidRPr="00E95D2E">
                  <w:t>BS Computer Science | Bellows College</w:t>
                </w:r>
              </w:sdtContent>
            </w:sdt>
          </w:p>
        </w:tc>
        <w:tc>
          <w:tcPr>
            <w:tcW w:w="2960" w:type="dxa"/>
          </w:tcPr>
          <w:p w:rsidR="00B97621" w:rsidRDefault="00000000" w:rsidP="001E53BF">
            <w:pPr>
              <w:pStyle w:val="Heading2"/>
              <w:jc w:val="right"/>
            </w:pPr>
            <w:sdt>
              <w:sdtPr>
                <w:id w:val="1088348181"/>
                <w:placeholder>
                  <w:docPart w:val="106AF35DED3E5C45B5692096DAF224C0"/>
                </w:placeholder>
                <w:temporary/>
                <w:showingPlcHdr/>
                <w15:appearance w15:val="hidden"/>
              </w:sdtPr>
              <w:sdtContent>
                <w:r w:rsidR="00B97621" w:rsidRPr="00E95D2E">
                  <w:t>20XX – 20XX</w:t>
                </w:r>
              </w:sdtContent>
            </w:sdt>
          </w:p>
        </w:tc>
      </w:tr>
      <w:tr w:rsidR="00B97621" w:rsidTr="00C57607">
        <w:trPr>
          <w:trHeight w:val="657"/>
        </w:trPr>
        <w:tc>
          <w:tcPr>
            <w:tcW w:w="9350" w:type="dxa"/>
            <w:gridSpan w:val="4"/>
            <w:tcBorders>
              <w:bottom w:val="single" w:sz="24" w:space="0" w:color="008557" w:themeColor="accent3" w:themeTint="E6"/>
            </w:tcBorders>
          </w:tcPr>
          <w:p w:rsidR="00B97621" w:rsidRPr="002466AB" w:rsidRDefault="00000000" w:rsidP="001E53BF">
            <w:sdt>
              <w:sdtPr>
                <w:id w:val="-489489072"/>
                <w:placeholder>
                  <w:docPart w:val="9F0E666E4448C3458650F8AD847FD815"/>
                </w:placeholder>
                <w:temporary/>
                <w:showingPlcHdr/>
                <w15:appearance w15:val="hidden"/>
              </w:sdtPr>
              <w:sdtContent>
                <w:r w:rsidR="00B97621" w:rsidRPr="00BE6C4E">
                  <w:t>Courses included Data Structures, Algorithms, Computer Architecture, Operating Systems, and Software Engineering</w:t>
                </w:r>
              </w:sdtContent>
            </w:sdt>
          </w:p>
          <w:p w:rsidR="00B97621" w:rsidRDefault="00B97621" w:rsidP="001E53BF"/>
        </w:tc>
      </w:tr>
      <w:tr w:rsidR="00B97621" w:rsidTr="00C57607">
        <w:tc>
          <w:tcPr>
            <w:tcW w:w="9350" w:type="dxa"/>
            <w:gridSpan w:val="4"/>
            <w:tcBorders>
              <w:top w:val="single" w:sz="24" w:space="0" w:color="008557" w:themeColor="accent3" w:themeTint="E6"/>
            </w:tcBorders>
          </w:tcPr>
          <w:p w:rsidR="00B97621" w:rsidRDefault="00000000" w:rsidP="00C57607">
            <w:pPr>
              <w:pStyle w:val="Heading1-Green"/>
            </w:pPr>
            <w:sdt>
              <w:sdtPr>
                <w:id w:val="1315680021"/>
                <w:placeholder>
                  <w:docPart w:val="A60DBAFB03569E449C052B5C896A0549"/>
                </w:placeholder>
                <w:temporary/>
                <w:showingPlcHdr/>
                <w15:appearance w15:val="hidden"/>
              </w:sdtPr>
              <w:sdtContent>
                <w:r w:rsidR="00B97621">
                  <w:t>Experience</w:t>
                </w:r>
              </w:sdtContent>
            </w:sdt>
          </w:p>
        </w:tc>
      </w:tr>
      <w:tr w:rsidR="00B97621" w:rsidTr="001E53BF">
        <w:tc>
          <w:tcPr>
            <w:tcW w:w="6390" w:type="dxa"/>
            <w:gridSpan w:val="3"/>
          </w:tcPr>
          <w:p w:rsidR="00B97621" w:rsidRDefault="00000000" w:rsidP="001E53BF">
            <w:pPr>
              <w:pStyle w:val="Heading2"/>
            </w:pPr>
            <w:sdt>
              <w:sdtPr>
                <w:id w:val="754015744"/>
                <w:placeholder>
                  <w:docPart w:val="478277031601E94E9F1F095656210602"/>
                </w:placeholder>
                <w:temporary/>
                <w:showingPlcHdr/>
                <w15:appearance w15:val="hidden"/>
              </w:sdtPr>
              <w:sdtContent>
                <w:r w:rsidR="00B97621" w:rsidRPr="00E95D2E">
                  <w:t xml:space="preserve">Technical Program Manager | </w:t>
                </w:r>
                <w:r w:rsidR="00B97621" w:rsidRPr="00E95D2E">
                  <w:rPr>
                    <w:iCs/>
                  </w:rPr>
                  <w:t>Relecloud</w:t>
                </w:r>
              </w:sdtContent>
            </w:sdt>
          </w:p>
        </w:tc>
        <w:tc>
          <w:tcPr>
            <w:tcW w:w="2960" w:type="dxa"/>
          </w:tcPr>
          <w:p w:rsidR="00B97621" w:rsidRDefault="00000000" w:rsidP="001E53BF">
            <w:pPr>
              <w:pStyle w:val="Heading2"/>
              <w:jc w:val="right"/>
            </w:pPr>
            <w:sdt>
              <w:sdtPr>
                <w:id w:val="-2023316253"/>
                <w:placeholder>
                  <w:docPart w:val="1034A29D8E144F44A45E7C6FF8D44E64"/>
                </w:placeholder>
                <w:temporary/>
                <w:showingPlcHdr/>
                <w15:appearance w15:val="hidden"/>
              </w:sdtPr>
              <w:sdtContent>
                <w:r w:rsidR="00B97621" w:rsidRPr="00E95D2E">
                  <w:t>20XX – 20XX</w:t>
                </w:r>
              </w:sdtContent>
            </w:sdt>
          </w:p>
        </w:tc>
      </w:tr>
      <w:tr w:rsidR="00B97621" w:rsidTr="001E53BF">
        <w:tc>
          <w:tcPr>
            <w:tcW w:w="9350" w:type="dxa"/>
            <w:gridSpan w:val="4"/>
          </w:tcPr>
          <w:p w:rsidR="00B97621" w:rsidRPr="00565B06" w:rsidRDefault="00000000" w:rsidP="001E53BF">
            <w:sdt>
              <w:sdtPr>
                <w:id w:val="33629898"/>
                <w:placeholder>
                  <w:docPart w:val="D76C4E3793CF894EAFC0B0B3E3A58E51"/>
                </w:placeholder>
                <w:temporary/>
                <w:showingPlcHdr/>
                <w15:appearance w15:val="hidden"/>
              </w:sdtPr>
              <w:sdtContent>
                <w:r w:rsidR="00B97621" w:rsidRPr="000D4F9C">
                  <w:t>Oversaw project scope, timelines, and budget, resulting in the successful launch of the new infrastructure and improved site reliability metrics</w:t>
                </w:r>
              </w:sdtContent>
            </w:sdt>
          </w:p>
          <w:p w:rsidR="00B97621" w:rsidRDefault="00B97621" w:rsidP="001E53BF"/>
        </w:tc>
      </w:tr>
      <w:tr w:rsidR="00B97621" w:rsidTr="001E53BF">
        <w:tc>
          <w:tcPr>
            <w:tcW w:w="6390" w:type="dxa"/>
            <w:gridSpan w:val="3"/>
          </w:tcPr>
          <w:p w:rsidR="00B97621" w:rsidRDefault="00000000" w:rsidP="001E53BF">
            <w:pPr>
              <w:pStyle w:val="Heading2"/>
            </w:pPr>
            <w:sdt>
              <w:sdtPr>
                <w:id w:val="1448430679"/>
                <w:placeholder>
                  <w:docPart w:val="4968CB13DEC495408655E9CDA9100DAA"/>
                </w:placeholder>
                <w:temporary/>
                <w:showingPlcHdr/>
                <w15:appearance w15:val="hidden"/>
              </w:sdtPr>
              <w:sdtContent>
                <w:r w:rsidR="00B97621" w:rsidRPr="00E95D2E">
                  <w:t>Project Manager | Proseware, Inc.</w:t>
                </w:r>
              </w:sdtContent>
            </w:sdt>
          </w:p>
        </w:tc>
        <w:tc>
          <w:tcPr>
            <w:tcW w:w="2960" w:type="dxa"/>
          </w:tcPr>
          <w:p w:rsidR="00B97621" w:rsidRDefault="00000000" w:rsidP="001E53BF">
            <w:pPr>
              <w:pStyle w:val="Heading2"/>
              <w:jc w:val="right"/>
            </w:pPr>
            <w:sdt>
              <w:sdtPr>
                <w:id w:val="-263925138"/>
                <w:placeholder>
                  <w:docPart w:val="A8B39317BD6A2A41BFEC47D07A60DBC8"/>
                </w:placeholder>
                <w:temporary/>
                <w:showingPlcHdr/>
                <w15:appearance w15:val="hidden"/>
              </w:sdtPr>
              <w:sdtContent>
                <w:r w:rsidR="00B97621" w:rsidRPr="00E95D2E">
                  <w:t>20XX – 20XX</w:t>
                </w:r>
              </w:sdtContent>
            </w:sdt>
          </w:p>
        </w:tc>
      </w:tr>
      <w:tr w:rsidR="00B97621" w:rsidTr="00C57607">
        <w:tc>
          <w:tcPr>
            <w:tcW w:w="9350" w:type="dxa"/>
            <w:gridSpan w:val="4"/>
            <w:tcBorders>
              <w:bottom w:val="single" w:sz="24" w:space="0" w:color="008557" w:themeColor="accent3" w:themeTint="E6"/>
            </w:tcBorders>
          </w:tcPr>
          <w:p w:rsidR="00B97621" w:rsidRPr="002466AB" w:rsidRDefault="00000000" w:rsidP="001E53BF">
            <w:sdt>
              <w:sdtPr>
                <w:id w:val="-1479141845"/>
                <w:placeholder>
                  <w:docPart w:val="8C54E98BC243B249B56A9FF263EC56A8"/>
                </w:placeholder>
                <w:temporary/>
                <w:showingPlcHdr/>
                <w15:appearance w15:val="hidden"/>
              </w:sdtPr>
              <w:sdtContent>
                <w:r w:rsidR="00B97621" w:rsidRPr="00E86787">
                  <w:t>Managed a team of software developers and quality assurance specialists in the development and launch of a new customer relationship management (CRM) software product</w:t>
                </w:r>
              </w:sdtContent>
            </w:sdt>
          </w:p>
          <w:p w:rsidR="00B97621" w:rsidRDefault="00B97621" w:rsidP="001E53BF"/>
        </w:tc>
      </w:tr>
      <w:tr w:rsidR="00B97621" w:rsidTr="00C57607">
        <w:tc>
          <w:tcPr>
            <w:tcW w:w="9350" w:type="dxa"/>
            <w:gridSpan w:val="4"/>
            <w:tcBorders>
              <w:top w:val="single" w:sz="24" w:space="0" w:color="008557" w:themeColor="accent3" w:themeTint="E6"/>
            </w:tcBorders>
          </w:tcPr>
          <w:p w:rsidR="00B97621" w:rsidRDefault="00000000" w:rsidP="00C57607">
            <w:pPr>
              <w:pStyle w:val="Heading1-Green"/>
            </w:pPr>
            <w:sdt>
              <w:sdtPr>
                <w:id w:val="-1010066131"/>
                <w:placeholder>
                  <w:docPart w:val="12C3FC7CF4973C42B7251CBA60FDC85C"/>
                </w:placeholder>
                <w:temporary/>
                <w:showingPlcHdr/>
                <w15:appearance w15:val="hidden"/>
              </w:sdtPr>
              <w:sdtContent>
                <w:r w:rsidR="00B97621" w:rsidRPr="00E810A5">
                  <w:t>Skills</w:t>
                </w:r>
              </w:sdtContent>
            </w:sdt>
          </w:p>
        </w:tc>
      </w:tr>
      <w:tr w:rsidR="00B97621" w:rsidTr="00C57607">
        <w:tc>
          <w:tcPr>
            <w:tcW w:w="3116" w:type="dxa"/>
            <w:tcBorders>
              <w:bottom w:val="single" w:sz="24" w:space="0" w:color="008557" w:themeColor="accent3" w:themeTint="E6"/>
            </w:tcBorders>
          </w:tcPr>
          <w:p w:rsidR="00B97621" w:rsidRDefault="00000000" w:rsidP="006C78E7">
            <w:pPr>
              <w:pStyle w:val="ListBullet-Green"/>
            </w:pPr>
            <w:sdt>
              <w:sdtPr>
                <w:id w:val="844833623"/>
                <w:placeholder>
                  <w:docPart w:val="3AFFA13C458055479E980178F5B2F2EB"/>
                </w:placeholder>
                <w:temporary/>
                <w:showingPlcHdr/>
                <w15:appearance w15:val="hidden"/>
              </w:sdtPr>
              <w:sdtContent>
                <w:r w:rsidR="00B97621">
                  <w:t>Project management</w:t>
                </w:r>
              </w:sdtContent>
            </w:sdt>
          </w:p>
          <w:p w:rsidR="00B97621" w:rsidRDefault="00000000" w:rsidP="006C78E7">
            <w:pPr>
              <w:pStyle w:val="ListBullet-Green"/>
            </w:pPr>
            <w:sdt>
              <w:sdtPr>
                <w:id w:val="421610471"/>
                <w:placeholder>
                  <w:docPart w:val="080DBAF77F049B458925CC7F2E57D5D0"/>
                </w:placeholder>
                <w:temporary/>
                <w:showingPlcHdr/>
                <w15:appearance w15:val="hidden"/>
              </w:sdtPr>
              <w:sdtContent>
                <w:r w:rsidR="00B97621">
                  <w:t>Communication</w:t>
                </w:r>
              </w:sdtContent>
            </w:sdt>
          </w:p>
          <w:p w:rsidR="00B97621" w:rsidRDefault="00B97621" w:rsidP="006C78E7"/>
        </w:tc>
        <w:tc>
          <w:tcPr>
            <w:tcW w:w="3117" w:type="dxa"/>
            <w:tcBorders>
              <w:bottom w:val="single" w:sz="24" w:space="0" w:color="008557" w:themeColor="accent3" w:themeTint="E6"/>
            </w:tcBorders>
          </w:tcPr>
          <w:p w:rsidR="00B97621" w:rsidRDefault="00000000" w:rsidP="006C78E7">
            <w:pPr>
              <w:pStyle w:val="ListBullet-Green"/>
            </w:pPr>
            <w:sdt>
              <w:sdtPr>
                <w:id w:val="1332109390"/>
                <w:placeholder>
                  <w:docPart w:val="879784CF50612D4EA9353BD2BE4D6C29"/>
                </w:placeholder>
                <w:temporary/>
                <w:showingPlcHdr/>
                <w15:appearance w15:val="hidden"/>
              </w:sdtPr>
              <w:sdtContent>
                <w:r w:rsidR="00B97621">
                  <w:t>Technical expertise</w:t>
                </w:r>
              </w:sdtContent>
            </w:sdt>
          </w:p>
          <w:p w:rsidR="00B97621" w:rsidRPr="00565B06" w:rsidRDefault="00000000" w:rsidP="006C78E7">
            <w:pPr>
              <w:pStyle w:val="ListBullet-Green"/>
            </w:pPr>
            <w:sdt>
              <w:sdtPr>
                <w:id w:val="-351114525"/>
                <w:placeholder>
                  <w:docPart w:val="05BE34107B78544FAAD8F9A2676D64D2"/>
                </w:placeholder>
                <w:temporary/>
                <w:showingPlcHdr/>
                <w15:appearance w15:val="hidden"/>
              </w:sdtPr>
              <w:sdtContent>
                <w:r w:rsidR="00B97621">
                  <w:t>Problem-solving</w:t>
                </w:r>
              </w:sdtContent>
            </w:sdt>
          </w:p>
          <w:p w:rsidR="00B97621" w:rsidRDefault="00B97621" w:rsidP="006C78E7"/>
        </w:tc>
        <w:tc>
          <w:tcPr>
            <w:tcW w:w="3117" w:type="dxa"/>
            <w:gridSpan w:val="2"/>
            <w:tcBorders>
              <w:bottom w:val="single" w:sz="24" w:space="0" w:color="008557" w:themeColor="accent3" w:themeTint="E6"/>
            </w:tcBorders>
          </w:tcPr>
          <w:p w:rsidR="00B97621" w:rsidRPr="006C78E7" w:rsidRDefault="00000000" w:rsidP="006C78E7">
            <w:pPr>
              <w:pStyle w:val="ListBullet-Green"/>
            </w:pPr>
            <w:sdt>
              <w:sdtPr>
                <w:id w:val="-644898815"/>
                <w:placeholder>
                  <w:docPart w:val="5D06EE7C61FE3C4D995B14BF710222EC"/>
                </w:placeholder>
                <w:temporary/>
                <w:showingPlcHdr/>
                <w15:appearance w15:val="hidden"/>
              </w:sdtPr>
              <w:sdtContent>
                <w:r w:rsidR="00B97621" w:rsidRPr="006C78E7">
                  <w:t>Leadership</w:t>
                </w:r>
              </w:sdtContent>
            </w:sdt>
          </w:p>
          <w:p w:rsidR="00B97621" w:rsidRPr="006C78E7" w:rsidRDefault="00000000" w:rsidP="006C78E7">
            <w:pPr>
              <w:pStyle w:val="ListBullet-Green"/>
            </w:pPr>
            <w:sdt>
              <w:sdtPr>
                <w:id w:val="-1475757681"/>
                <w:placeholder>
                  <w:docPart w:val="AD5A213CD247D746B3C9DA7A79FE3CAC"/>
                </w:placeholder>
                <w:temporary/>
                <w:showingPlcHdr/>
                <w15:appearance w15:val="hidden"/>
              </w:sdtPr>
              <w:sdtContent>
                <w:r w:rsidR="00B97621" w:rsidRPr="006C78E7">
                  <w:t>Attention to detail</w:t>
                </w:r>
              </w:sdtContent>
            </w:sdt>
          </w:p>
          <w:p w:rsidR="00B97621" w:rsidRDefault="00B97621" w:rsidP="001E53BF">
            <w:pPr>
              <w:pStyle w:val="ListBullet"/>
            </w:pPr>
          </w:p>
        </w:tc>
      </w:tr>
      <w:tr w:rsidR="00B97621" w:rsidTr="00C57607">
        <w:tc>
          <w:tcPr>
            <w:tcW w:w="9350" w:type="dxa"/>
            <w:gridSpan w:val="4"/>
            <w:tcBorders>
              <w:top w:val="single" w:sz="24" w:space="0" w:color="008557" w:themeColor="accent3" w:themeTint="E6"/>
            </w:tcBorders>
          </w:tcPr>
          <w:p w:rsidR="00B97621" w:rsidRDefault="00000000" w:rsidP="00C57607">
            <w:pPr>
              <w:pStyle w:val="Heading1-Green"/>
            </w:pPr>
            <w:sdt>
              <w:sdtPr>
                <w:id w:val="-51303822"/>
                <w:placeholder>
                  <w:docPart w:val="FD0337474FDBB244BC48DF8920EC8A14"/>
                </w:placeholder>
                <w:temporary/>
                <w:showingPlcHdr/>
                <w15:appearance w15:val="hidden"/>
              </w:sdtPr>
              <w:sdtContent>
                <w:r w:rsidR="00B97621" w:rsidRPr="005E6612">
                  <w:t>Activities</w:t>
                </w:r>
              </w:sdtContent>
            </w:sdt>
          </w:p>
        </w:tc>
      </w:tr>
      <w:tr w:rsidR="00B97621" w:rsidTr="001E53BF">
        <w:tc>
          <w:tcPr>
            <w:tcW w:w="9350" w:type="dxa"/>
            <w:gridSpan w:val="4"/>
          </w:tcPr>
          <w:p w:rsidR="00B97621" w:rsidRDefault="00000000" w:rsidP="001E53BF">
            <w:sdt>
              <w:sdtPr>
                <w:id w:val="-1331374350"/>
                <w:placeholder>
                  <w:docPart w:val="F8AD3D2753D438488793B50A52D622FC"/>
                </w:placeholder>
                <w:temporary/>
                <w:showingPlcHdr/>
                <w15:appearance w15:val="hidden"/>
              </w:sdtPr>
              <w:sdtContent>
                <w:r w:rsidR="00B97621" w:rsidRPr="00DE771E">
                  <w:t>Participated in several hackathons, including a winning team at the 20</w:t>
                </w:r>
                <w:r w:rsidR="00B97621">
                  <w:t>XX</w:t>
                </w:r>
                <w:r w:rsidR="00B97621" w:rsidRPr="00DE771E">
                  <w:t xml:space="preserve"> Hac</w:t>
                </w:r>
                <w:r w:rsidR="00B97621">
                  <w:t>k</w:t>
                </w:r>
                <w:r w:rsidR="00B97621" w:rsidRPr="00DE771E">
                  <w:t xml:space="preserve"> event, demonstrating the ability to work under pressure and come up with innovative solutions to technical challenges.</w:t>
                </w:r>
              </w:sdtContent>
            </w:sdt>
          </w:p>
        </w:tc>
      </w:tr>
    </w:tbl>
    <w:p w:rsidR="00B97621" w:rsidRPr="00E301C7" w:rsidRDefault="00B97621" w:rsidP="00E301C7"/>
    <w:p w:rsidR="00C20B83" w:rsidRPr="00E301C7" w:rsidRDefault="00C20B83"/>
    <w:sectPr w:rsidR="00C20B83" w:rsidRPr="00E301C7" w:rsidSect="00281B02">
      <w:pgSz w:w="12240" w:h="15840" w:code="1"/>
      <w:pgMar w:top="1440" w:right="1440" w:bottom="0" w:left="144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E757F" w:rsidRDefault="003E757F" w:rsidP="00BC73FC">
      <w:r>
        <w:separator/>
      </w:r>
    </w:p>
  </w:endnote>
  <w:endnote w:type="continuationSeparator" w:id="0">
    <w:p w:rsidR="003E757F" w:rsidRDefault="003E757F" w:rsidP="00BC73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charset w:val="00"/>
    <w:family w:val="auto"/>
    <w:pitch w:val="default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E757F" w:rsidRDefault="003E757F" w:rsidP="00BC73FC">
      <w:r>
        <w:separator/>
      </w:r>
    </w:p>
  </w:footnote>
  <w:footnote w:type="continuationSeparator" w:id="0">
    <w:p w:rsidR="003E757F" w:rsidRDefault="003E757F" w:rsidP="00BC73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39839D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D36168"/>
    <w:multiLevelType w:val="multilevel"/>
    <w:tmpl w:val="52BAFD6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B0F1B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" w15:restartNumberingAfterBreak="0">
    <w:nsid w:val="2AAC4B29"/>
    <w:multiLevelType w:val="multilevel"/>
    <w:tmpl w:val="739A7E84"/>
    <w:styleLink w:val="CurrentList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B0F1B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3" w15:restartNumberingAfterBreak="0">
    <w:nsid w:val="30252801"/>
    <w:multiLevelType w:val="multilevel"/>
    <w:tmpl w:val="D3D086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0B81F0C"/>
    <w:multiLevelType w:val="multilevel"/>
    <w:tmpl w:val="52BAFD64"/>
    <w:styleLink w:val="CurrentList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B0F1B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5" w15:restartNumberingAfterBreak="0">
    <w:nsid w:val="46167C6E"/>
    <w:multiLevelType w:val="multilevel"/>
    <w:tmpl w:val="AD0E61B2"/>
    <w:lvl w:ilvl="0">
      <w:start w:val="1"/>
      <w:numFmt w:val="bullet"/>
      <w:pStyle w:val="ListBullet-Blue"/>
      <w:lvlText w:val=""/>
      <w:lvlJc w:val="left"/>
      <w:pPr>
        <w:ind w:left="360" w:hanging="360"/>
      </w:pPr>
      <w:rPr>
        <w:rFonts w:ascii="Symbol" w:hAnsi="Symbol" w:hint="default"/>
        <w:color w:val="172187" w:themeColor="accent2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6" w15:restartNumberingAfterBreak="0">
    <w:nsid w:val="5B063097"/>
    <w:multiLevelType w:val="multilevel"/>
    <w:tmpl w:val="81E6CF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61681A83"/>
    <w:multiLevelType w:val="multilevel"/>
    <w:tmpl w:val="9B80F8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A527902"/>
    <w:multiLevelType w:val="multilevel"/>
    <w:tmpl w:val="59B4DF60"/>
    <w:lvl w:ilvl="0">
      <w:start w:val="1"/>
      <w:numFmt w:val="bullet"/>
      <w:pStyle w:val="ListBullet-Green"/>
      <w:lvlText w:val=""/>
      <w:lvlJc w:val="left"/>
      <w:pPr>
        <w:ind w:left="360" w:hanging="360"/>
      </w:pPr>
      <w:rPr>
        <w:rFonts w:ascii="Symbol" w:hAnsi="Symbol" w:hint="default"/>
        <w:color w:val="005D3D" w:themeColor="accent3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 w16cid:durableId="1913461851">
    <w:abstractNumId w:val="1"/>
  </w:num>
  <w:num w:numId="2" w16cid:durableId="2120370501">
    <w:abstractNumId w:val="0"/>
  </w:num>
  <w:num w:numId="3" w16cid:durableId="354313468">
    <w:abstractNumId w:val="0"/>
  </w:num>
  <w:num w:numId="4" w16cid:durableId="222906834">
    <w:abstractNumId w:val="2"/>
  </w:num>
  <w:num w:numId="5" w16cid:durableId="984242123">
    <w:abstractNumId w:val="5"/>
  </w:num>
  <w:num w:numId="6" w16cid:durableId="854002118">
    <w:abstractNumId w:val="4"/>
  </w:num>
  <w:num w:numId="7" w16cid:durableId="9643203">
    <w:abstractNumId w:val="8"/>
  </w:num>
  <w:num w:numId="8" w16cid:durableId="1518158930">
    <w:abstractNumId w:val="3"/>
  </w:num>
  <w:num w:numId="9" w16cid:durableId="1012563261">
    <w:abstractNumId w:val="6"/>
  </w:num>
  <w:num w:numId="10" w16cid:durableId="2151652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B83"/>
    <w:rsid w:val="00060551"/>
    <w:rsid w:val="000761F2"/>
    <w:rsid w:val="001806C6"/>
    <w:rsid w:val="00180710"/>
    <w:rsid w:val="001D7755"/>
    <w:rsid w:val="001F46F6"/>
    <w:rsid w:val="00230FD7"/>
    <w:rsid w:val="002466AB"/>
    <w:rsid w:val="00281B02"/>
    <w:rsid w:val="0030456C"/>
    <w:rsid w:val="003551E1"/>
    <w:rsid w:val="00365C93"/>
    <w:rsid w:val="00372BB5"/>
    <w:rsid w:val="003A0A86"/>
    <w:rsid w:val="003E757F"/>
    <w:rsid w:val="00480FAD"/>
    <w:rsid w:val="004A6BB1"/>
    <w:rsid w:val="004A796F"/>
    <w:rsid w:val="00515D95"/>
    <w:rsid w:val="005E6612"/>
    <w:rsid w:val="005E760C"/>
    <w:rsid w:val="006C78E7"/>
    <w:rsid w:val="006D50C6"/>
    <w:rsid w:val="00713365"/>
    <w:rsid w:val="00724932"/>
    <w:rsid w:val="00763784"/>
    <w:rsid w:val="007840DF"/>
    <w:rsid w:val="008C5BB7"/>
    <w:rsid w:val="008D57B9"/>
    <w:rsid w:val="009413F2"/>
    <w:rsid w:val="009B45BF"/>
    <w:rsid w:val="00A405BB"/>
    <w:rsid w:val="00AC7DE3"/>
    <w:rsid w:val="00B6431B"/>
    <w:rsid w:val="00B824D6"/>
    <w:rsid w:val="00B905A5"/>
    <w:rsid w:val="00B97621"/>
    <w:rsid w:val="00BA7BC6"/>
    <w:rsid w:val="00BC73FC"/>
    <w:rsid w:val="00C107EE"/>
    <w:rsid w:val="00C20B83"/>
    <w:rsid w:val="00C42AB0"/>
    <w:rsid w:val="00C43902"/>
    <w:rsid w:val="00C57607"/>
    <w:rsid w:val="00D3444F"/>
    <w:rsid w:val="00D63C04"/>
    <w:rsid w:val="00DC65EE"/>
    <w:rsid w:val="00DC6AB5"/>
    <w:rsid w:val="00E26A54"/>
    <w:rsid w:val="00E301C7"/>
    <w:rsid w:val="00E810A5"/>
    <w:rsid w:val="00E95D2E"/>
    <w:rsid w:val="00EF1947"/>
    <w:rsid w:val="00F62465"/>
    <w:rsid w:val="00F801FE"/>
    <w:rsid w:val="00F81F69"/>
    <w:rsid w:val="00FC7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E8E4E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1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uiPriority="1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8E7"/>
    <w:rPr>
      <w:color w:val="000000" w:themeColor="text1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2"/>
    <w:qFormat/>
    <w:rsid w:val="00763784"/>
    <w:pPr>
      <w:keepNext/>
      <w:keepLines/>
      <w:spacing w:before="360" w:after="200"/>
      <w:outlineLvl w:val="0"/>
    </w:pPr>
    <w:rPr>
      <w:rFonts w:asciiTheme="majorHAnsi" w:eastAsiaTheme="majorEastAsia" w:hAnsiTheme="majorHAnsi" w:cs="Times New Roman (Headings CS)"/>
      <w:caps/>
      <w:color w:val="AB0F1B" w:themeColor="accent1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3"/>
    <w:qFormat/>
    <w:rsid w:val="00365C93"/>
    <w:pPr>
      <w:keepNext/>
      <w:keepLines/>
      <w:spacing w:after="120"/>
      <w:outlineLvl w:val="1"/>
    </w:pPr>
    <w:rPr>
      <w:rFonts w:eastAsiaTheme="majorEastAsia" w:cstheme="majorBidi"/>
      <w:b/>
      <w:color w:val="404040" w:themeColor="text1" w:themeTint="BF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BC73FC"/>
    <w:pPr>
      <w:keepNext/>
      <w:keepLines/>
      <w:spacing w:before="40"/>
      <w:outlineLvl w:val="2"/>
    </w:pPr>
    <w:rPr>
      <w:rFonts w:eastAsiaTheme="majorEastAsia" w:cstheme="majorBidi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763784"/>
    <w:pPr>
      <w:spacing w:after="360"/>
      <w:contextualSpacing/>
    </w:pPr>
    <w:rPr>
      <w:rFonts w:asciiTheme="majorHAnsi" w:eastAsiaTheme="majorEastAsia" w:hAnsiTheme="majorHAnsi" w:cs="Times New Roman (Headings CS)"/>
      <w:caps/>
      <w:color w:val="AB0F1B" w:themeColor="accent1"/>
      <w:spacing w:val="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763784"/>
    <w:rPr>
      <w:rFonts w:asciiTheme="majorHAnsi" w:eastAsiaTheme="majorEastAsia" w:hAnsiTheme="majorHAnsi" w:cs="Times New Roman (Headings CS)"/>
      <w:caps/>
      <w:color w:val="AB0F1B" w:themeColor="accent1"/>
      <w:spacing w:val="10"/>
      <w:kern w:val="28"/>
      <w:sz w:val="44"/>
      <w:szCs w:val="56"/>
    </w:rPr>
  </w:style>
  <w:style w:type="character" w:customStyle="1" w:styleId="Heading1Char">
    <w:name w:val="Heading 1 Char"/>
    <w:basedOn w:val="DefaultParagraphFont"/>
    <w:link w:val="Heading1"/>
    <w:uiPriority w:val="2"/>
    <w:rsid w:val="00C57607"/>
    <w:rPr>
      <w:rFonts w:asciiTheme="majorHAnsi" w:eastAsiaTheme="majorEastAsia" w:hAnsiTheme="majorHAnsi" w:cs="Times New Roman (Headings CS)"/>
      <w:caps/>
      <w:color w:val="AB0F1B" w:themeColor="accent1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3"/>
    <w:rsid w:val="00C57607"/>
    <w:rPr>
      <w:rFonts w:eastAsiaTheme="majorEastAsia" w:cstheme="majorBidi"/>
      <w:b/>
      <w:color w:val="404040" w:themeColor="text1" w:themeTint="BF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607"/>
    <w:rPr>
      <w:rFonts w:eastAsiaTheme="majorEastAsia" w:cstheme="majorBidi"/>
      <w:color w:val="000000" w:themeColor="text1"/>
      <w:sz w:val="20"/>
    </w:rPr>
  </w:style>
  <w:style w:type="character" w:styleId="Emphasis">
    <w:name w:val="Emphasis"/>
    <w:basedOn w:val="DefaultParagraphFont"/>
    <w:uiPriority w:val="11"/>
    <w:semiHidden/>
    <w:rsid w:val="002466AB"/>
    <w:rPr>
      <w:b w:val="0"/>
      <w:iCs/>
      <w:color w:val="657C9C" w:themeColor="text2" w:themeTint="BF"/>
      <w:sz w:val="26"/>
    </w:rPr>
  </w:style>
  <w:style w:type="paragraph" w:styleId="ListBullet">
    <w:name w:val="List Bullet"/>
    <w:basedOn w:val="Normal"/>
    <w:uiPriority w:val="11"/>
    <w:qFormat/>
    <w:rsid w:val="00B97621"/>
    <w:pPr>
      <w:spacing w:line="259" w:lineRule="auto"/>
      <w:contextualSpacing/>
    </w:pPr>
  </w:style>
  <w:style w:type="paragraph" w:styleId="BalloonText">
    <w:name w:val="Balloon Text"/>
    <w:basedOn w:val="Normal"/>
    <w:link w:val="BalloonTextChar"/>
    <w:uiPriority w:val="99"/>
    <w:semiHidden/>
    <w:rsid w:val="002466AB"/>
    <w:rPr>
      <w:rFonts w:ascii="Segoe UI" w:hAnsi="Segoe UI" w:cs="Segoe UI"/>
      <w:color w:val="657C9C" w:themeColor="text2" w:themeTint="BF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7607"/>
    <w:rPr>
      <w:rFonts w:ascii="Segoe UI" w:hAnsi="Segoe UI" w:cs="Segoe UI"/>
      <w:color w:val="657C9C" w:themeColor="text2" w:themeTint="BF"/>
      <w:sz w:val="20"/>
      <w:szCs w:val="18"/>
    </w:rPr>
  </w:style>
  <w:style w:type="paragraph" w:styleId="Header">
    <w:name w:val="header"/>
    <w:basedOn w:val="Normal"/>
    <w:link w:val="HeaderChar"/>
    <w:uiPriority w:val="99"/>
    <w:semiHidden/>
    <w:rsid w:val="00BC73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57607"/>
    <w:rPr>
      <w:color w:val="000000" w:themeColor="text1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BC73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57607"/>
    <w:rPr>
      <w:color w:val="000000" w:themeColor="text1"/>
      <w:sz w:val="20"/>
      <w:szCs w:val="22"/>
    </w:rPr>
  </w:style>
  <w:style w:type="paragraph" w:customStyle="1" w:styleId="RedText">
    <w:name w:val="Red Text"/>
    <w:basedOn w:val="Normal"/>
    <w:qFormat/>
    <w:rsid w:val="00763784"/>
    <w:pPr>
      <w:spacing w:before="40"/>
    </w:pPr>
    <w:rPr>
      <w:color w:val="AB0F1B" w:themeColor="accent1"/>
    </w:rPr>
  </w:style>
  <w:style w:type="character" w:styleId="PlaceholderText">
    <w:name w:val="Placeholder Text"/>
    <w:basedOn w:val="DefaultParagraphFont"/>
    <w:uiPriority w:val="99"/>
    <w:semiHidden/>
    <w:rsid w:val="008C5BB7"/>
    <w:rPr>
      <w:color w:val="808080"/>
    </w:rPr>
  </w:style>
  <w:style w:type="paragraph" w:customStyle="1" w:styleId="Title-Green">
    <w:name w:val="Title - Green"/>
    <w:basedOn w:val="Normal"/>
    <w:next w:val="Normal"/>
    <w:uiPriority w:val="1"/>
    <w:qFormat/>
    <w:rsid w:val="00B97621"/>
    <w:pPr>
      <w:tabs>
        <w:tab w:val="left" w:pos="6480"/>
      </w:tabs>
    </w:pPr>
    <w:rPr>
      <w:caps/>
      <w:noProof/>
      <w:color w:val="005D3D" w:themeColor="accent3"/>
      <w:spacing w:val="10"/>
      <w:kern w:val="28"/>
      <w:sz w:val="44"/>
    </w:rPr>
  </w:style>
  <w:style w:type="paragraph" w:customStyle="1" w:styleId="Title-Blue">
    <w:name w:val="Title - Blue"/>
    <w:basedOn w:val="Normal"/>
    <w:next w:val="Normal"/>
    <w:uiPriority w:val="1"/>
    <w:qFormat/>
    <w:rsid w:val="00B97621"/>
    <w:pPr>
      <w:spacing w:after="360"/>
    </w:pPr>
    <w:rPr>
      <w:rFonts w:asciiTheme="majorHAnsi" w:hAnsiTheme="majorHAnsi"/>
      <w:caps/>
      <w:color w:val="172187" w:themeColor="accent2"/>
      <w:spacing w:val="10"/>
      <w:kern w:val="28"/>
      <w:sz w:val="44"/>
    </w:rPr>
  </w:style>
  <w:style w:type="paragraph" w:customStyle="1" w:styleId="Heading1-Blue">
    <w:name w:val="Heading 1 - Blue"/>
    <w:basedOn w:val="Normal"/>
    <w:next w:val="Normal"/>
    <w:uiPriority w:val="2"/>
    <w:qFormat/>
    <w:rsid w:val="00B97621"/>
    <w:pPr>
      <w:spacing w:before="360" w:after="200"/>
    </w:pPr>
    <w:rPr>
      <w:rFonts w:asciiTheme="majorHAnsi" w:hAnsiTheme="majorHAnsi"/>
      <w:caps/>
      <w:color w:val="172187" w:themeColor="accent2"/>
      <w:spacing w:val="20"/>
      <w:sz w:val="32"/>
    </w:rPr>
  </w:style>
  <w:style w:type="paragraph" w:customStyle="1" w:styleId="BlueText">
    <w:name w:val="Blue Text"/>
    <w:basedOn w:val="Normal"/>
    <w:qFormat/>
    <w:rsid w:val="00B97621"/>
    <w:pPr>
      <w:spacing w:before="40"/>
    </w:pPr>
    <w:rPr>
      <w:color w:val="172187" w:themeColor="accent2"/>
    </w:rPr>
  </w:style>
  <w:style w:type="paragraph" w:customStyle="1" w:styleId="ListBullet-Blue">
    <w:name w:val="List Bullet - Blue"/>
    <w:basedOn w:val="Normal"/>
    <w:uiPriority w:val="11"/>
    <w:qFormat/>
    <w:rsid w:val="006C78E7"/>
    <w:pPr>
      <w:numPr>
        <w:numId w:val="5"/>
      </w:numPr>
      <w:spacing w:line="259" w:lineRule="auto"/>
    </w:pPr>
  </w:style>
  <w:style w:type="paragraph" w:customStyle="1" w:styleId="Heading1-Green">
    <w:name w:val="Heading 1 - Green"/>
    <w:basedOn w:val="Normal"/>
    <w:uiPriority w:val="2"/>
    <w:qFormat/>
    <w:rsid w:val="00C57607"/>
    <w:pPr>
      <w:spacing w:before="360" w:after="200"/>
    </w:pPr>
    <w:rPr>
      <w:rFonts w:asciiTheme="majorHAnsi" w:hAnsiTheme="majorHAnsi"/>
      <w:caps/>
      <w:color w:val="005D3D" w:themeColor="accent3"/>
      <w:spacing w:val="20"/>
      <w:sz w:val="32"/>
    </w:rPr>
  </w:style>
  <w:style w:type="numbering" w:customStyle="1" w:styleId="CurrentList1">
    <w:name w:val="Current List1"/>
    <w:uiPriority w:val="99"/>
    <w:rsid w:val="003551E1"/>
    <w:pPr>
      <w:numPr>
        <w:numId w:val="4"/>
      </w:numPr>
    </w:pPr>
  </w:style>
  <w:style w:type="paragraph" w:customStyle="1" w:styleId="GreenText">
    <w:name w:val="Green Text"/>
    <w:basedOn w:val="Normal"/>
    <w:next w:val="Normal"/>
    <w:qFormat/>
    <w:rsid w:val="00B97621"/>
    <w:pPr>
      <w:spacing w:before="40"/>
    </w:pPr>
    <w:rPr>
      <w:color w:val="005D3D" w:themeColor="accent3"/>
    </w:rPr>
  </w:style>
  <w:style w:type="paragraph" w:customStyle="1" w:styleId="ListBullet-Green">
    <w:name w:val="List Bullet - Green"/>
    <w:basedOn w:val="Normal"/>
    <w:uiPriority w:val="11"/>
    <w:qFormat/>
    <w:rsid w:val="00C57607"/>
    <w:pPr>
      <w:numPr>
        <w:numId w:val="7"/>
      </w:numPr>
      <w:spacing w:line="259" w:lineRule="auto"/>
    </w:pPr>
  </w:style>
  <w:style w:type="numbering" w:customStyle="1" w:styleId="CurrentList2">
    <w:name w:val="Current List2"/>
    <w:uiPriority w:val="99"/>
    <w:rsid w:val="003551E1"/>
    <w:pPr>
      <w:numPr>
        <w:numId w:val="6"/>
      </w:numPr>
    </w:pPr>
  </w:style>
  <w:style w:type="table" w:styleId="TableGrid">
    <w:name w:val="Table Grid"/>
    <w:basedOn w:val="TableNormal"/>
    <w:uiPriority w:val="39"/>
    <w:rsid w:val="00372B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okgoogle13/Library/Containers/com.microsoft.Word/Data/Library/Application%20Support/Microsoft/Office/16.0/DTS/Search/%7b005132A8-527E-524B-9C9B-835AFD7059FD%7dtf33921798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1A19F5F23FB7143A20E91B0EF1B77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9D40E1-C671-C344-A58F-B5422E3A7EE0}"/>
      </w:docPartPr>
      <w:docPartBody>
        <w:p w:rsidR="00000000" w:rsidRDefault="00000000">
          <w:pPr>
            <w:pStyle w:val="31A19F5F23FB7143A20E91B0EF1B77A1"/>
          </w:pPr>
          <w:r>
            <w:t>Education</w:t>
          </w:r>
        </w:p>
      </w:docPartBody>
    </w:docPart>
    <w:docPart>
      <w:docPartPr>
        <w:name w:val="5DD9A023AC8C1643B129991214F306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5F8190-FBB0-2D42-9D11-EA121902EE73}"/>
      </w:docPartPr>
      <w:docPartBody>
        <w:p w:rsidR="00000000" w:rsidRDefault="00000000">
          <w:pPr>
            <w:pStyle w:val="5DD9A023AC8C1643B129991214F306BA"/>
          </w:pPr>
          <w:r w:rsidRPr="00E810A5">
            <w:t>Skills</w:t>
          </w:r>
        </w:p>
      </w:docPartBody>
    </w:docPart>
    <w:docPart>
      <w:docPartPr>
        <w:name w:val="6EFD632F1AA11240B53FF5CB34A3B1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5A2E18-97F3-134B-A71D-825F3BC50090}"/>
      </w:docPartPr>
      <w:docPartBody>
        <w:p w:rsidR="00000000" w:rsidRDefault="00000000">
          <w:pPr>
            <w:pStyle w:val="6EFD632F1AA11240B53FF5CB34A3B10B"/>
          </w:pPr>
          <w:r w:rsidRPr="00B97621">
            <w:t>Project management</w:t>
          </w:r>
        </w:p>
      </w:docPartBody>
    </w:docPart>
    <w:docPart>
      <w:docPartPr>
        <w:name w:val="B19E730E585DAE4C9377426088B2EF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A9EB6F-04A0-5144-A725-15F2AD226F1C}"/>
      </w:docPartPr>
      <w:docPartBody>
        <w:p w:rsidR="00000000" w:rsidRDefault="00000000">
          <w:pPr>
            <w:pStyle w:val="B19E730E585DAE4C9377426088B2EF39"/>
          </w:pPr>
          <w:r>
            <w:t>Communication</w:t>
          </w:r>
        </w:p>
      </w:docPartBody>
    </w:docPart>
    <w:docPart>
      <w:docPartPr>
        <w:name w:val="AE6E285CA2DACF4ABF36329773E6BD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C2C663-9869-D846-8CAE-2CF4D4429FD3}"/>
      </w:docPartPr>
      <w:docPartBody>
        <w:p w:rsidR="00000000" w:rsidRDefault="00000000">
          <w:pPr>
            <w:pStyle w:val="AE6E285CA2DACF4ABF36329773E6BDA5"/>
          </w:pPr>
          <w:r w:rsidRPr="00B97621">
            <w:t>Technical expertise</w:t>
          </w:r>
        </w:p>
      </w:docPartBody>
    </w:docPart>
    <w:docPart>
      <w:docPartPr>
        <w:name w:val="149F7C23D0439148A7F019F81C21A5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1C6F36-C0B6-5D4D-94D2-824FF600C80E}"/>
      </w:docPartPr>
      <w:docPartBody>
        <w:p w:rsidR="00000000" w:rsidRDefault="00000000">
          <w:pPr>
            <w:pStyle w:val="149F7C23D0439148A7F019F81C21A524"/>
          </w:pPr>
          <w:r>
            <w:t>Problem-solving</w:t>
          </w:r>
        </w:p>
      </w:docPartBody>
    </w:docPart>
    <w:docPart>
      <w:docPartPr>
        <w:name w:val="3292DF6EC175E5408A397C6A505CBD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8B5873-006C-FC42-8F20-DC19356E8AE6}"/>
      </w:docPartPr>
      <w:docPartBody>
        <w:p w:rsidR="00000000" w:rsidRDefault="00000000">
          <w:pPr>
            <w:pStyle w:val="3292DF6EC175E5408A397C6A505CBD5A"/>
          </w:pPr>
          <w:r>
            <w:t>Leadership</w:t>
          </w:r>
        </w:p>
      </w:docPartBody>
    </w:docPart>
    <w:docPart>
      <w:docPartPr>
        <w:name w:val="021970C0D506C948A44BC00490E29E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DC3FCA-9FF8-774B-9C6F-4930B1A870D9}"/>
      </w:docPartPr>
      <w:docPartBody>
        <w:p w:rsidR="00000000" w:rsidRDefault="00000000">
          <w:pPr>
            <w:pStyle w:val="021970C0D506C948A44BC00490E29E73"/>
          </w:pPr>
          <w:r>
            <w:t>Attention to detail</w:t>
          </w:r>
        </w:p>
      </w:docPartBody>
    </w:docPart>
    <w:docPart>
      <w:docPartPr>
        <w:name w:val="B47F3B021B5C494FAE9D40C4998D28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C3329-A18E-944A-9D85-ABD06BBBB146}"/>
      </w:docPartPr>
      <w:docPartBody>
        <w:p w:rsidR="00000000" w:rsidRDefault="00000000">
          <w:pPr>
            <w:pStyle w:val="B47F3B021B5C494FAE9D40C4998D28C6"/>
          </w:pPr>
          <w:r w:rsidRPr="005E6612">
            <w:t>Activities</w:t>
          </w:r>
        </w:p>
      </w:docPartBody>
    </w:docPart>
    <w:docPart>
      <w:docPartPr>
        <w:name w:val="FE35942B31C7194AAD443B25821D44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0F1844-1E6E-844C-9FDA-95095EAA8D8B}"/>
      </w:docPartPr>
      <w:docPartBody>
        <w:p w:rsidR="00000000" w:rsidRDefault="00000000">
          <w:pPr>
            <w:pStyle w:val="FE35942B31C7194AAD443B25821D44DD"/>
          </w:pPr>
          <w:r w:rsidRPr="00DE771E">
            <w:t>Participated in several hackathons, including a winning team at the 20</w:t>
          </w:r>
          <w:r>
            <w:t>XX</w:t>
          </w:r>
          <w:r w:rsidRPr="00DE771E">
            <w:t xml:space="preserve"> Hac</w:t>
          </w:r>
          <w:r>
            <w:t>k</w:t>
          </w:r>
          <w:r w:rsidRPr="00DE771E">
            <w:t xml:space="preserve"> event, demonstrating the ability to work under pressure and come up with innovative solutions to technical challenges.</w:t>
          </w:r>
        </w:p>
      </w:docPartBody>
    </w:docPart>
    <w:docPart>
      <w:docPartPr>
        <w:name w:val="A30E7DBD709323478D49473E1079B5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867A4E-6080-6341-90B2-26FFC7CA65D6}"/>
      </w:docPartPr>
      <w:docPartBody>
        <w:p w:rsidR="00000000" w:rsidRDefault="00000000">
          <w:pPr>
            <w:pStyle w:val="A30E7DBD709323478D49473E1079B579"/>
          </w:pPr>
          <w:r w:rsidRPr="00DC65EE">
            <w:t>JACOB HANCOCK</w:t>
          </w:r>
        </w:p>
      </w:docPartBody>
    </w:docPart>
    <w:docPart>
      <w:docPartPr>
        <w:name w:val="FCDA48E98BC6534BBE63613F8CD8F8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D16742-2DE3-4A48-B65D-A6D756FE4693}"/>
      </w:docPartPr>
      <w:docPartBody>
        <w:p w:rsidR="00000000" w:rsidRDefault="00000000">
          <w:pPr>
            <w:pStyle w:val="FCDA48E98BC6534BBE63613F8CD8F84B"/>
          </w:pPr>
          <w:r w:rsidRPr="006C78E7">
            <w:t>Nashville, TN</w:t>
          </w:r>
        </w:p>
      </w:docPartBody>
    </w:docPart>
    <w:docPart>
      <w:docPartPr>
        <w:name w:val="4813B587BEAA884DA27F5EEC613A1B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C1A2C7-DC10-6446-88D6-6A293EF62864}"/>
      </w:docPartPr>
      <w:docPartBody>
        <w:p w:rsidR="00000000" w:rsidRDefault="00000000">
          <w:pPr>
            <w:pStyle w:val="4813B587BEAA884DA27F5EEC613A1B8A"/>
          </w:pPr>
          <w:r w:rsidRPr="006C78E7">
            <w:t xml:space="preserve">805.555.0105 | </w:t>
          </w:r>
        </w:p>
      </w:docPartBody>
    </w:docPart>
    <w:docPart>
      <w:docPartPr>
        <w:name w:val="9BE3FBE05D35CF45B61FCDD02C277D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032218-9DEA-4842-BB2F-66B129C3341D}"/>
      </w:docPartPr>
      <w:docPartBody>
        <w:p w:rsidR="00000000" w:rsidRDefault="00000000">
          <w:pPr>
            <w:pStyle w:val="9BE3FBE05D35CF45B61FCDD02C277DAF"/>
          </w:pPr>
          <w:r w:rsidRPr="006C78E7">
            <w:t>jacob@example.com</w:t>
          </w:r>
        </w:p>
      </w:docPartBody>
    </w:docPart>
    <w:docPart>
      <w:docPartPr>
        <w:name w:val="0498924F11C9F943A0412133AF9522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D26958-2180-8843-8367-015D11688B19}"/>
      </w:docPartPr>
      <w:docPartBody>
        <w:p w:rsidR="00000000" w:rsidRDefault="00000000">
          <w:pPr>
            <w:pStyle w:val="0498924F11C9F943A0412133AF952277"/>
          </w:pPr>
          <w:r>
            <w:t>Objective</w:t>
          </w:r>
        </w:p>
      </w:docPartBody>
    </w:docPart>
    <w:docPart>
      <w:docPartPr>
        <w:name w:val="F890975580EFD94BA0FDA4380FE2CC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ECCC17-A76F-164C-B04F-D616CB90BFCB}"/>
      </w:docPartPr>
      <w:docPartBody>
        <w:p w:rsidR="00000000" w:rsidRDefault="00000000">
          <w:pPr>
            <w:pStyle w:val="F890975580EFD94BA0FDA4380FE2CCFF"/>
          </w:pPr>
          <w:r>
            <w:t xml:space="preserve">To lead the </w:t>
          </w:r>
          <w:r>
            <w:t>development of a revolutionary artificial intelligence platform that will disrupt the financial industry and enhance customer experience, by collaborating with cross-functional teams and delivering on time, within budget, and with the highest quality standards.</w:t>
          </w:r>
        </w:p>
      </w:docPartBody>
    </w:docPart>
    <w:docPart>
      <w:docPartPr>
        <w:name w:val="2AD5A28A0EDAFF4986F6EEC3D5518E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00D264-5610-FD42-B526-AC597EB85905}"/>
      </w:docPartPr>
      <w:docPartBody>
        <w:p w:rsidR="00000000" w:rsidRDefault="00000000">
          <w:pPr>
            <w:pStyle w:val="2AD5A28A0EDAFF4986F6EEC3D5518EC5"/>
          </w:pPr>
          <w:r>
            <w:t>Education</w:t>
          </w:r>
        </w:p>
      </w:docPartBody>
    </w:docPart>
    <w:docPart>
      <w:docPartPr>
        <w:name w:val="6E577499886BFB44BBAD879732CD34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F518C-8EB0-D84F-B407-10E361850705}"/>
      </w:docPartPr>
      <w:docPartBody>
        <w:p w:rsidR="00000000" w:rsidRDefault="00000000">
          <w:pPr>
            <w:pStyle w:val="6E577499886BFB44BBAD879732CD3443"/>
          </w:pPr>
          <w:r w:rsidRPr="00E95D2E">
            <w:t xml:space="preserve">MBA | </w:t>
          </w:r>
          <w:r w:rsidRPr="00E95D2E">
            <w:rPr>
              <w:iCs/>
            </w:rPr>
            <w:t xml:space="preserve">Jasper </w:t>
          </w:r>
          <w:r w:rsidRPr="008C5BB7">
            <w:t>University</w:t>
          </w:r>
        </w:p>
      </w:docPartBody>
    </w:docPart>
    <w:docPart>
      <w:docPartPr>
        <w:name w:val="09C04D5CAA2B6043849EC56ABA4CD0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0C89E3-F14B-1540-BB4D-5EFCBA0EE1DC}"/>
      </w:docPartPr>
      <w:docPartBody>
        <w:p w:rsidR="00000000" w:rsidRDefault="00000000">
          <w:pPr>
            <w:pStyle w:val="09C04D5CAA2B6043849EC56ABA4CD016"/>
          </w:pPr>
          <w:r w:rsidRPr="00E95D2E">
            <w:t>20XX – 20XX</w:t>
          </w:r>
        </w:p>
      </w:docPartBody>
    </w:docPart>
    <w:docPart>
      <w:docPartPr>
        <w:name w:val="B2216DA5F40158448E91FC9C86930D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1C33C-6A45-A34A-8D62-5D349B7432AE}"/>
      </w:docPartPr>
      <w:docPartBody>
        <w:p w:rsidR="00000000" w:rsidRDefault="00000000">
          <w:pPr>
            <w:pStyle w:val="B2216DA5F40158448E91FC9C86930DC6"/>
          </w:pPr>
          <w:r w:rsidRPr="00137914">
            <w:t>Participated in a consulting project for a startup that resulted in a recommendation to pivot their business model, which was implemented and led to increased revenue</w:t>
          </w:r>
        </w:p>
      </w:docPartBody>
    </w:docPart>
    <w:docPart>
      <w:docPartPr>
        <w:name w:val="4069963728B70C40A78E6BF72BBCFF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18EF27-8A76-2342-AB72-E38172436834}"/>
      </w:docPartPr>
      <w:docPartBody>
        <w:p w:rsidR="00000000" w:rsidRDefault="00000000">
          <w:pPr>
            <w:pStyle w:val="4069963728B70C40A78E6BF72BBCFFD9"/>
          </w:pPr>
          <w:r w:rsidRPr="00E95D2E">
            <w:t xml:space="preserve">BS Computer </w:t>
          </w:r>
          <w:r w:rsidRPr="00E95D2E">
            <w:t>Science | Bellows College</w:t>
          </w:r>
        </w:p>
      </w:docPartBody>
    </w:docPart>
    <w:docPart>
      <w:docPartPr>
        <w:name w:val="29CC513636679247BC9A817AEA583A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FB258A-F932-3C4E-B9FB-E57F8D4181A9}"/>
      </w:docPartPr>
      <w:docPartBody>
        <w:p w:rsidR="00000000" w:rsidRDefault="00000000">
          <w:pPr>
            <w:pStyle w:val="29CC513636679247BC9A817AEA583A54"/>
          </w:pPr>
          <w:r w:rsidRPr="00E95D2E">
            <w:t>20XX – 20XX</w:t>
          </w:r>
        </w:p>
      </w:docPartBody>
    </w:docPart>
    <w:docPart>
      <w:docPartPr>
        <w:name w:val="C630BCED3CD5564A9B59F3CB22CD28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7DFDF7-C14C-0348-BFD2-FAAEAA0A8C5D}"/>
      </w:docPartPr>
      <w:docPartBody>
        <w:p w:rsidR="00000000" w:rsidRDefault="00000000">
          <w:pPr>
            <w:pStyle w:val="C630BCED3CD5564A9B59F3CB22CD283F"/>
          </w:pPr>
          <w:r w:rsidRPr="00BE6C4E">
            <w:t>Courses included Data Structures, Algorithms, Computer Architecture, Operating Systems, and Software Engineering</w:t>
          </w:r>
        </w:p>
      </w:docPartBody>
    </w:docPart>
    <w:docPart>
      <w:docPartPr>
        <w:name w:val="301CB3CCD686B842A0BB257AB6D54C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A39436-41B3-1D44-93F7-FB0832F98EFE}"/>
      </w:docPartPr>
      <w:docPartBody>
        <w:p w:rsidR="00000000" w:rsidRDefault="00000000">
          <w:pPr>
            <w:pStyle w:val="301CB3CCD686B842A0BB257AB6D54C9B"/>
          </w:pPr>
          <w:r>
            <w:t>Experience</w:t>
          </w:r>
        </w:p>
      </w:docPartBody>
    </w:docPart>
    <w:docPart>
      <w:docPartPr>
        <w:name w:val="2E9DE01ED8AA6346AE209911E3CAE4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0D41D9-11D1-9342-9F3C-170320C49A01}"/>
      </w:docPartPr>
      <w:docPartBody>
        <w:p w:rsidR="00000000" w:rsidRDefault="00000000">
          <w:pPr>
            <w:pStyle w:val="2E9DE01ED8AA6346AE209911E3CAE493"/>
          </w:pPr>
          <w:r w:rsidRPr="00E95D2E">
            <w:t xml:space="preserve">Technical Program Manager | </w:t>
          </w:r>
          <w:r w:rsidRPr="00E95D2E">
            <w:rPr>
              <w:iCs/>
            </w:rPr>
            <w:t>Relecloud</w:t>
          </w:r>
        </w:p>
      </w:docPartBody>
    </w:docPart>
    <w:docPart>
      <w:docPartPr>
        <w:name w:val="F39CECBE1F8F3245B2BEFB32002C94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FE67A8-45F9-564B-A00B-8567ED9B633E}"/>
      </w:docPartPr>
      <w:docPartBody>
        <w:p w:rsidR="00000000" w:rsidRDefault="00000000">
          <w:pPr>
            <w:pStyle w:val="F39CECBE1F8F3245B2BEFB32002C9448"/>
          </w:pPr>
          <w:r w:rsidRPr="00E95D2E">
            <w:t>20XX – 20XX</w:t>
          </w:r>
        </w:p>
      </w:docPartBody>
    </w:docPart>
    <w:docPart>
      <w:docPartPr>
        <w:name w:val="AC7C36C6C4E1CE42A89977225D2366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B375D8-31DA-0643-BC67-BA856E64697F}"/>
      </w:docPartPr>
      <w:docPartBody>
        <w:p w:rsidR="00000000" w:rsidRDefault="00000000">
          <w:pPr>
            <w:pStyle w:val="AC7C36C6C4E1CE42A89977225D2366A1"/>
          </w:pPr>
          <w:r w:rsidRPr="000D4F9C">
            <w:t xml:space="preserve">Oversaw project </w:t>
          </w:r>
          <w:r w:rsidRPr="000D4F9C">
            <w:t>scope, timelines, and budget, resulting in the successful launch of the new infrastructure and improved site reliability metrics</w:t>
          </w:r>
        </w:p>
      </w:docPartBody>
    </w:docPart>
    <w:docPart>
      <w:docPartPr>
        <w:name w:val="B86C2BF78B7D5C459C96D2287FFADE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76C20B-5EBB-D044-8B1A-A8E3292647CA}"/>
      </w:docPartPr>
      <w:docPartBody>
        <w:p w:rsidR="00000000" w:rsidRDefault="00000000">
          <w:pPr>
            <w:pStyle w:val="B86C2BF78B7D5C459C96D2287FFADE81"/>
          </w:pPr>
          <w:r w:rsidRPr="00E95D2E">
            <w:t>Project Manager | Proseware, Inc.</w:t>
          </w:r>
        </w:p>
      </w:docPartBody>
    </w:docPart>
    <w:docPart>
      <w:docPartPr>
        <w:name w:val="FA0B8112EAD39648988FC3513F44B7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C89B6D-14FD-4F47-931A-CD7B40ACED06}"/>
      </w:docPartPr>
      <w:docPartBody>
        <w:p w:rsidR="00000000" w:rsidRDefault="00000000">
          <w:pPr>
            <w:pStyle w:val="FA0B8112EAD39648988FC3513F44B783"/>
          </w:pPr>
          <w:r w:rsidRPr="00E95D2E">
            <w:t>20XX – 20XX</w:t>
          </w:r>
        </w:p>
      </w:docPartBody>
    </w:docPart>
    <w:docPart>
      <w:docPartPr>
        <w:name w:val="EB97B43928CC7046A4B193FBD58A6F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8B4A74-E63C-F947-BDA5-A6F6FFB3925C}"/>
      </w:docPartPr>
      <w:docPartBody>
        <w:p w:rsidR="00000000" w:rsidRDefault="00000000">
          <w:pPr>
            <w:pStyle w:val="EB97B43928CC7046A4B193FBD58A6F61"/>
          </w:pPr>
          <w:r w:rsidRPr="00E86787">
            <w:t xml:space="preserve">Managed a team of software developers and quality assurance </w:t>
          </w:r>
          <w:r w:rsidRPr="00E86787">
            <w:t>specialists in the development and launch of a new customer relationship management (CRM) software product</w:t>
          </w:r>
        </w:p>
      </w:docPartBody>
    </w:docPart>
    <w:docPart>
      <w:docPartPr>
        <w:name w:val="48DA4B5AA591FD4791E949CB729236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0F48C7-A1F2-E141-80D1-4BB7F56FA1B9}"/>
      </w:docPartPr>
      <w:docPartBody>
        <w:p w:rsidR="00000000" w:rsidRDefault="00000000">
          <w:pPr>
            <w:pStyle w:val="48DA4B5AA591FD4791E949CB7292364C"/>
          </w:pPr>
          <w:r w:rsidRPr="00E810A5">
            <w:t>Skills</w:t>
          </w:r>
        </w:p>
      </w:docPartBody>
    </w:docPart>
    <w:docPart>
      <w:docPartPr>
        <w:name w:val="FA9594AA3291544FB53506F18AA2C4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5EA59A-332A-1F43-AA67-40004B6EFAC5}"/>
      </w:docPartPr>
      <w:docPartBody>
        <w:p w:rsidR="00000000" w:rsidRDefault="00000000">
          <w:pPr>
            <w:pStyle w:val="FA9594AA3291544FB53506F18AA2C40A"/>
          </w:pPr>
          <w:r>
            <w:t>Project management</w:t>
          </w:r>
        </w:p>
      </w:docPartBody>
    </w:docPart>
    <w:docPart>
      <w:docPartPr>
        <w:name w:val="36CB714E07A0B3498347A66A46793C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04E9C0-7293-054C-B5E4-7D2725F52D74}"/>
      </w:docPartPr>
      <w:docPartBody>
        <w:p w:rsidR="00000000" w:rsidRDefault="00000000">
          <w:pPr>
            <w:pStyle w:val="36CB714E07A0B3498347A66A46793CD2"/>
          </w:pPr>
          <w:r>
            <w:t>Communication</w:t>
          </w:r>
        </w:p>
      </w:docPartBody>
    </w:docPart>
    <w:docPart>
      <w:docPartPr>
        <w:name w:val="E00FB27DD4C65A4DAA2A3971A69EB6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A64877-ABF6-964A-ACB2-C7AA0636C9D1}"/>
      </w:docPartPr>
      <w:docPartBody>
        <w:p w:rsidR="00000000" w:rsidRDefault="00000000">
          <w:pPr>
            <w:pStyle w:val="E00FB27DD4C65A4DAA2A3971A69EB69A"/>
          </w:pPr>
          <w:r w:rsidRPr="006C78E7">
            <w:t>Technical expertise</w:t>
          </w:r>
        </w:p>
      </w:docPartBody>
    </w:docPart>
    <w:docPart>
      <w:docPartPr>
        <w:name w:val="C3EFC185BD6D3943AB14F2FE6568F1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65CAF0-8365-244F-A94E-15F3251DF7A1}"/>
      </w:docPartPr>
      <w:docPartBody>
        <w:p w:rsidR="00000000" w:rsidRDefault="00000000">
          <w:pPr>
            <w:pStyle w:val="C3EFC185BD6D3943AB14F2FE6568F1DB"/>
          </w:pPr>
          <w:r>
            <w:t>Problem-solving</w:t>
          </w:r>
        </w:p>
      </w:docPartBody>
    </w:docPart>
    <w:docPart>
      <w:docPartPr>
        <w:name w:val="D2D62B754356EB4FBB32C6BD658D6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578D84-7EE6-B143-AB98-6516FCA2409D}"/>
      </w:docPartPr>
      <w:docPartBody>
        <w:p w:rsidR="00000000" w:rsidRDefault="00000000">
          <w:pPr>
            <w:pStyle w:val="D2D62B754356EB4FBB32C6BD658D6D3B"/>
          </w:pPr>
          <w:r>
            <w:t>Leadership</w:t>
          </w:r>
        </w:p>
      </w:docPartBody>
    </w:docPart>
    <w:docPart>
      <w:docPartPr>
        <w:name w:val="8FC71C8D3ED7504F95F607F736FAC8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2EA74B-5729-4841-802B-93B44D24E193}"/>
      </w:docPartPr>
      <w:docPartBody>
        <w:p w:rsidR="00000000" w:rsidRDefault="00000000">
          <w:pPr>
            <w:pStyle w:val="8FC71C8D3ED7504F95F607F736FAC880"/>
          </w:pPr>
          <w:r>
            <w:t>Attention to detail</w:t>
          </w:r>
        </w:p>
      </w:docPartBody>
    </w:docPart>
    <w:docPart>
      <w:docPartPr>
        <w:name w:val="87D41EEE37BBCF4198CABAA6741687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39C3E5-9718-6D4B-8AC6-480A94DC6C71}"/>
      </w:docPartPr>
      <w:docPartBody>
        <w:p w:rsidR="00000000" w:rsidRDefault="00000000">
          <w:pPr>
            <w:pStyle w:val="87D41EEE37BBCF4198CABAA674168728"/>
          </w:pPr>
          <w:r w:rsidRPr="005E6612">
            <w:t>Activities</w:t>
          </w:r>
        </w:p>
      </w:docPartBody>
    </w:docPart>
    <w:docPart>
      <w:docPartPr>
        <w:name w:val="3E14E9DDF4505444AF0744BFAA3E5E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AE143-0A2B-AD4D-AB6B-3B3C229A2D2F}"/>
      </w:docPartPr>
      <w:docPartBody>
        <w:p w:rsidR="00000000" w:rsidRDefault="00000000">
          <w:pPr>
            <w:pStyle w:val="3E14E9DDF4505444AF0744BFAA3E5E6F"/>
          </w:pPr>
          <w:r w:rsidRPr="00DE771E">
            <w:t>Participated in several hackathons, including a winning team at the 20</w:t>
          </w:r>
          <w:r>
            <w:t>XX</w:t>
          </w:r>
          <w:r w:rsidRPr="00DE771E">
            <w:t xml:space="preserve"> Hac</w:t>
          </w:r>
          <w:r>
            <w:t>k</w:t>
          </w:r>
          <w:r w:rsidRPr="00DE771E">
            <w:t xml:space="preserve"> event, demonstrating the ability to work under pressure and come up with innovative solutions to technical challenges.</w:t>
          </w:r>
        </w:p>
      </w:docPartBody>
    </w:docPart>
    <w:docPart>
      <w:docPartPr>
        <w:name w:val="FC87C15C362F3844B3F2B4615A6403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8CB66B-6E51-B24A-A8BE-E995FF2FB714}"/>
      </w:docPartPr>
      <w:docPartBody>
        <w:p w:rsidR="00000000" w:rsidRDefault="00000000">
          <w:pPr>
            <w:pStyle w:val="FC87C15C362F3844B3F2B4615A640342"/>
          </w:pPr>
          <w:r w:rsidRPr="00DC65EE">
            <w:t>JACOB HANCOCK</w:t>
          </w:r>
        </w:p>
      </w:docPartBody>
    </w:docPart>
    <w:docPart>
      <w:docPartPr>
        <w:name w:val="C19156A48CA28847AC037B05EFF49C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4659E8-5905-3E43-B624-0274F45FD8BE}"/>
      </w:docPartPr>
      <w:docPartBody>
        <w:p w:rsidR="00000000" w:rsidRDefault="00000000">
          <w:pPr>
            <w:pStyle w:val="C19156A48CA28847AC037B05EFF49CF9"/>
          </w:pPr>
          <w:r w:rsidRPr="00B824D6">
            <w:rPr>
              <w:lang w:val="fr-FR"/>
            </w:rPr>
            <w:t>Nashville, TN</w:t>
          </w:r>
        </w:p>
      </w:docPartBody>
    </w:docPart>
    <w:docPart>
      <w:docPartPr>
        <w:name w:val="1C1EF684A13D4548A78F1CFC13EBC1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0F1191-2117-214A-8366-8FA0C6F3F181}"/>
      </w:docPartPr>
      <w:docPartBody>
        <w:p w:rsidR="00000000" w:rsidRDefault="00000000">
          <w:pPr>
            <w:pStyle w:val="1C1EF684A13D4548A78F1CFC13EBC15C"/>
          </w:pPr>
          <w:r w:rsidRPr="006C78E7">
            <w:rPr>
              <w:lang w:val="fr-FR"/>
            </w:rPr>
            <w:t xml:space="preserve">805.555.0105 | </w:t>
          </w:r>
        </w:p>
      </w:docPartBody>
    </w:docPart>
    <w:docPart>
      <w:docPartPr>
        <w:name w:val="723B4BDBB15AB0469999EFDF5A4875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FE2B7B-B64D-E545-8281-0E077B863FCE}"/>
      </w:docPartPr>
      <w:docPartBody>
        <w:p w:rsidR="00000000" w:rsidRDefault="00000000">
          <w:pPr>
            <w:pStyle w:val="723B4BDBB15AB0469999EFDF5A487561"/>
          </w:pPr>
          <w:r w:rsidRPr="006C78E7">
            <w:t>jacob@example.com</w:t>
          </w:r>
        </w:p>
      </w:docPartBody>
    </w:docPart>
    <w:docPart>
      <w:docPartPr>
        <w:name w:val="86CF0A16E7747448A8CD14B104D458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18B008-218B-5144-B30D-E70E125898BB}"/>
      </w:docPartPr>
      <w:docPartBody>
        <w:p w:rsidR="00000000" w:rsidRDefault="00000000">
          <w:pPr>
            <w:pStyle w:val="86CF0A16E7747448A8CD14B104D458FE"/>
          </w:pPr>
          <w:r>
            <w:t>Objective</w:t>
          </w:r>
        </w:p>
      </w:docPartBody>
    </w:docPart>
    <w:docPart>
      <w:docPartPr>
        <w:name w:val="8792650FFA60EC42B29171B62438C3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4A2AB5-7893-DB40-9EE9-52CF3C9B622A}"/>
      </w:docPartPr>
      <w:docPartBody>
        <w:p w:rsidR="00000000" w:rsidRDefault="00000000">
          <w:pPr>
            <w:pStyle w:val="8792650FFA60EC42B29171B62438C34D"/>
          </w:pPr>
          <w:r>
            <w:t xml:space="preserve">To lead the development of a revolutionary artificial intelligence platform that will disrupt the financial industry and enhance customer experience, by collaborating with </w:t>
          </w:r>
          <w:r>
            <w:t>cross-functional teams and delivering on time, within budget, and with the highest quality standards.</w:t>
          </w:r>
        </w:p>
      </w:docPartBody>
    </w:docPart>
    <w:docPart>
      <w:docPartPr>
        <w:name w:val="070B7139A1F7A84E99DE799A355A69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914B74-5B40-934B-B2C3-B0063D4CFD4D}"/>
      </w:docPartPr>
      <w:docPartBody>
        <w:p w:rsidR="00000000" w:rsidRDefault="00000000">
          <w:pPr>
            <w:pStyle w:val="070B7139A1F7A84E99DE799A355A6994"/>
          </w:pPr>
          <w:r>
            <w:t>Education</w:t>
          </w:r>
        </w:p>
      </w:docPartBody>
    </w:docPart>
    <w:docPart>
      <w:docPartPr>
        <w:name w:val="9C748210533E8A409BB18139E70BEB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1812E1-A5B3-F34C-88DC-F6B4B2869DE2}"/>
      </w:docPartPr>
      <w:docPartBody>
        <w:p w:rsidR="00000000" w:rsidRDefault="00000000">
          <w:pPr>
            <w:pStyle w:val="9C748210533E8A409BB18139E70BEBCB"/>
          </w:pPr>
          <w:r w:rsidRPr="00E95D2E">
            <w:t xml:space="preserve">MBA | </w:t>
          </w:r>
          <w:r w:rsidRPr="00E95D2E">
            <w:rPr>
              <w:iCs/>
            </w:rPr>
            <w:t xml:space="preserve">Jasper </w:t>
          </w:r>
          <w:r w:rsidRPr="008C5BB7">
            <w:t>University</w:t>
          </w:r>
        </w:p>
      </w:docPartBody>
    </w:docPart>
    <w:docPart>
      <w:docPartPr>
        <w:name w:val="8BFAA4B7DC611241B4D82508C5C425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A952A1-33B0-2347-AB7D-418365AB4DA9}"/>
      </w:docPartPr>
      <w:docPartBody>
        <w:p w:rsidR="00000000" w:rsidRDefault="00000000">
          <w:pPr>
            <w:pStyle w:val="8BFAA4B7DC611241B4D82508C5C42508"/>
          </w:pPr>
          <w:r w:rsidRPr="00E95D2E">
            <w:t>20XX – 20XX</w:t>
          </w:r>
        </w:p>
      </w:docPartBody>
    </w:docPart>
    <w:docPart>
      <w:docPartPr>
        <w:name w:val="C4834D5B479F6C4A8B1601D3EED7E4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56D227-9CBB-D94D-B2D8-A899F1099D56}"/>
      </w:docPartPr>
      <w:docPartBody>
        <w:p w:rsidR="00000000" w:rsidRDefault="00000000">
          <w:pPr>
            <w:pStyle w:val="C4834D5B479F6C4A8B1601D3EED7E4E3"/>
          </w:pPr>
          <w:r w:rsidRPr="00137914">
            <w:t xml:space="preserve">Participated in a consulting project for a startup that resulted in a </w:t>
          </w:r>
          <w:r w:rsidRPr="00137914">
            <w:t>recommendation to pivot their business model, which was implemented and led to increased revenue</w:t>
          </w:r>
        </w:p>
      </w:docPartBody>
    </w:docPart>
    <w:docPart>
      <w:docPartPr>
        <w:name w:val="E9E6B7FB9C7AF94386BEB97D67E7CC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5DFF30-EF6C-D541-A255-F1AC969B4772}"/>
      </w:docPartPr>
      <w:docPartBody>
        <w:p w:rsidR="00000000" w:rsidRDefault="00000000">
          <w:pPr>
            <w:pStyle w:val="E9E6B7FB9C7AF94386BEB97D67E7CCA2"/>
          </w:pPr>
          <w:r w:rsidRPr="00E95D2E">
            <w:t>BS Computer Science | Bellows College</w:t>
          </w:r>
        </w:p>
      </w:docPartBody>
    </w:docPart>
    <w:docPart>
      <w:docPartPr>
        <w:name w:val="106AF35DED3E5C45B5692096DAF224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FB9E8F-93F3-D144-939D-A0B382C7192C}"/>
      </w:docPartPr>
      <w:docPartBody>
        <w:p w:rsidR="00000000" w:rsidRDefault="00000000">
          <w:pPr>
            <w:pStyle w:val="106AF35DED3E5C45B5692096DAF224C0"/>
          </w:pPr>
          <w:r w:rsidRPr="00E95D2E">
            <w:t>20XX – 20XX</w:t>
          </w:r>
        </w:p>
      </w:docPartBody>
    </w:docPart>
    <w:docPart>
      <w:docPartPr>
        <w:name w:val="9F0E666E4448C3458650F8AD847FD8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38C8FB-BE91-A346-88CD-5AA5B9DF47FC}"/>
      </w:docPartPr>
      <w:docPartBody>
        <w:p w:rsidR="00000000" w:rsidRDefault="00000000">
          <w:pPr>
            <w:pStyle w:val="9F0E666E4448C3458650F8AD847FD815"/>
          </w:pPr>
          <w:r w:rsidRPr="00BE6C4E">
            <w:t>Courses included Data Structures, Algorithms, Computer Architecture, Operating Systems, and Software Engineering</w:t>
          </w:r>
        </w:p>
      </w:docPartBody>
    </w:docPart>
    <w:docPart>
      <w:docPartPr>
        <w:name w:val="A60DBAFB03569E449C052B5C896A05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4BA8CC-465D-B04D-93DB-59025C7BA3E4}"/>
      </w:docPartPr>
      <w:docPartBody>
        <w:p w:rsidR="00000000" w:rsidRDefault="00000000">
          <w:pPr>
            <w:pStyle w:val="A60DBAFB03569E449C052B5C896A0549"/>
          </w:pPr>
          <w:r>
            <w:t>Experience</w:t>
          </w:r>
        </w:p>
      </w:docPartBody>
    </w:docPart>
    <w:docPart>
      <w:docPartPr>
        <w:name w:val="478277031601E94E9F1F0956562106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90B029-4D82-7448-9105-FD3CBCFD33FE}"/>
      </w:docPartPr>
      <w:docPartBody>
        <w:p w:rsidR="00000000" w:rsidRDefault="00000000">
          <w:pPr>
            <w:pStyle w:val="478277031601E94E9F1F095656210602"/>
          </w:pPr>
          <w:r w:rsidRPr="00E95D2E">
            <w:t xml:space="preserve">Technical Program Manager | </w:t>
          </w:r>
          <w:r w:rsidRPr="00E95D2E">
            <w:rPr>
              <w:iCs/>
            </w:rPr>
            <w:t>Relecloud</w:t>
          </w:r>
        </w:p>
      </w:docPartBody>
    </w:docPart>
    <w:docPart>
      <w:docPartPr>
        <w:name w:val="1034A29D8E144F44A45E7C6FF8D44E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10EFAD-5781-0748-B424-4785445AF17B}"/>
      </w:docPartPr>
      <w:docPartBody>
        <w:p w:rsidR="00000000" w:rsidRDefault="00000000">
          <w:pPr>
            <w:pStyle w:val="1034A29D8E144F44A45E7C6FF8D44E64"/>
          </w:pPr>
          <w:r w:rsidRPr="00E95D2E">
            <w:t>20XX – 20XX</w:t>
          </w:r>
        </w:p>
      </w:docPartBody>
    </w:docPart>
    <w:docPart>
      <w:docPartPr>
        <w:name w:val="D76C4E3793CF894EAFC0B0B3E3A58E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271292-B738-BE48-BCE5-A30282650A86}"/>
      </w:docPartPr>
      <w:docPartBody>
        <w:p w:rsidR="00000000" w:rsidRDefault="00000000">
          <w:pPr>
            <w:pStyle w:val="D76C4E3793CF894EAFC0B0B3E3A58E51"/>
          </w:pPr>
          <w:r w:rsidRPr="000D4F9C">
            <w:t>Oversaw project scope, timelines, and budget, resulting in the successful launch of the new infrastructure and improved site reliability metrics</w:t>
          </w:r>
        </w:p>
      </w:docPartBody>
    </w:docPart>
    <w:docPart>
      <w:docPartPr>
        <w:name w:val="4968CB13DEC495408655E9CDA9100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77C83A-3A1C-9847-B642-1F47071F1111}"/>
      </w:docPartPr>
      <w:docPartBody>
        <w:p w:rsidR="00000000" w:rsidRDefault="00000000">
          <w:pPr>
            <w:pStyle w:val="4968CB13DEC495408655E9CDA9100DAA"/>
          </w:pPr>
          <w:r w:rsidRPr="00E95D2E">
            <w:t xml:space="preserve">Project </w:t>
          </w:r>
          <w:r w:rsidRPr="00E95D2E">
            <w:t>Manager | Proseware, Inc.</w:t>
          </w:r>
        </w:p>
      </w:docPartBody>
    </w:docPart>
    <w:docPart>
      <w:docPartPr>
        <w:name w:val="A8B39317BD6A2A41BFEC47D07A60DB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829A69-DBD7-9349-89A4-2D7A8309AFC1}"/>
      </w:docPartPr>
      <w:docPartBody>
        <w:p w:rsidR="00000000" w:rsidRDefault="00000000">
          <w:pPr>
            <w:pStyle w:val="A8B39317BD6A2A41BFEC47D07A60DBC8"/>
          </w:pPr>
          <w:r w:rsidRPr="00E95D2E">
            <w:t>20XX – 20XX</w:t>
          </w:r>
        </w:p>
      </w:docPartBody>
    </w:docPart>
    <w:docPart>
      <w:docPartPr>
        <w:name w:val="8C54E98BC243B249B56A9FF263EC56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1CEC66-95B8-C246-A94B-1640CA654AE1}"/>
      </w:docPartPr>
      <w:docPartBody>
        <w:p w:rsidR="00000000" w:rsidRDefault="00000000">
          <w:pPr>
            <w:pStyle w:val="8C54E98BC243B249B56A9FF263EC56A8"/>
          </w:pPr>
          <w:r w:rsidRPr="00E86787">
            <w:t>Managed a team of software developers and quality assurance specialists in the development and launch of a new customer relationship management (CRM) software product</w:t>
          </w:r>
        </w:p>
      </w:docPartBody>
    </w:docPart>
    <w:docPart>
      <w:docPartPr>
        <w:name w:val="12C3FC7CF4973C42B7251CBA60FDC8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F289DA-102D-EE41-ACFD-DE1FF6741FA8}"/>
      </w:docPartPr>
      <w:docPartBody>
        <w:p w:rsidR="00000000" w:rsidRDefault="00000000">
          <w:pPr>
            <w:pStyle w:val="12C3FC7CF4973C42B7251CBA60FDC85C"/>
          </w:pPr>
          <w:r w:rsidRPr="00E810A5">
            <w:t>Skills</w:t>
          </w:r>
        </w:p>
      </w:docPartBody>
    </w:docPart>
    <w:docPart>
      <w:docPartPr>
        <w:name w:val="3AFFA13C458055479E980178F5B2F2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D6DF60-7D5C-3E48-B794-D4A8D6C89155}"/>
      </w:docPartPr>
      <w:docPartBody>
        <w:p w:rsidR="00000000" w:rsidRDefault="00000000">
          <w:pPr>
            <w:pStyle w:val="3AFFA13C458055479E980178F5B2F2EB"/>
          </w:pPr>
          <w:r>
            <w:t>Project management</w:t>
          </w:r>
        </w:p>
      </w:docPartBody>
    </w:docPart>
    <w:docPart>
      <w:docPartPr>
        <w:name w:val="080DBAF77F049B458925CC7F2E57D5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DDE957-2EB2-054E-9DC4-9241CF648596}"/>
      </w:docPartPr>
      <w:docPartBody>
        <w:p w:rsidR="00000000" w:rsidRDefault="00000000">
          <w:pPr>
            <w:pStyle w:val="080DBAF77F049B458925CC7F2E57D5D0"/>
          </w:pPr>
          <w:r>
            <w:t>Communication</w:t>
          </w:r>
        </w:p>
      </w:docPartBody>
    </w:docPart>
    <w:docPart>
      <w:docPartPr>
        <w:name w:val="879784CF50612D4EA9353BD2BE4D6C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95D18D-7E85-7D4E-94F2-C7D3DB09504D}"/>
      </w:docPartPr>
      <w:docPartBody>
        <w:p w:rsidR="00000000" w:rsidRDefault="00000000">
          <w:pPr>
            <w:pStyle w:val="879784CF50612D4EA9353BD2BE4D6C29"/>
          </w:pPr>
          <w:r>
            <w:t>Technical expertise</w:t>
          </w:r>
        </w:p>
      </w:docPartBody>
    </w:docPart>
    <w:docPart>
      <w:docPartPr>
        <w:name w:val="05BE34107B78544FAAD8F9A2676D64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8E36A2-F711-9347-BF60-976E983751FE}"/>
      </w:docPartPr>
      <w:docPartBody>
        <w:p w:rsidR="00000000" w:rsidRDefault="00000000">
          <w:pPr>
            <w:pStyle w:val="05BE34107B78544FAAD8F9A2676D64D2"/>
          </w:pPr>
          <w:r>
            <w:t>Problem-solving</w:t>
          </w:r>
        </w:p>
      </w:docPartBody>
    </w:docPart>
    <w:docPart>
      <w:docPartPr>
        <w:name w:val="5D06EE7C61FE3C4D995B14BF710222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0F2206-D6A5-E745-8B37-8183BC069532}"/>
      </w:docPartPr>
      <w:docPartBody>
        <w:p w:rsidR="00000000" w:rsidRDefault="00000000">
          <w:pPr>
            <w:pStyle w:val="5D06EE7C61FE3C4D995B14BF710222EC"/>
          </w:pPr>
          <w:r w:rsidRPr="006C78E7">
            <w:t>Leadership</w:t>
          </w:r>
        </w:p>
      </w:docPartBody>
    </w:docPart>
    <w:docPart>
      <w:docPartPr>
        <w:name w:val="AD5A213CD247D746B3C9DA7A79FE3C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1E83DE-E0CA-8E43-92F7-6A957998B99C}"/>
      </w:docPartPr>
      <w:docPartBody>
        <w:p w:rsidR="00000000" w:rsidRDefault="00000000">
          <w:pPr>
            <w:pStyle w:val="AD5A213CD247D746B3C9DA7A79FE3CAC"/>
          </w:pPr>
          <w:r w:rsidRPr="006C78E7">
            <w:t>Attention to detail</w:t>
          </w:r>
        </w:p>
      </w:docPartBody>
    </w:docPart>
    <w:docPart>
      <w:docPartPr>
        <w:name w:val="FD0337474FDBB244BC48DF8920EC8A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7AF328-6C47-AC42-B7BC-065AC39C4B9E}"/>
      </w:docPartPr>
      <w:docPartBody>
        <w:p w:rsidR="00000000" w:rsidRDefault="00000000">
          <w:pPr>
            <w:pStyle w:val="FD0337474FDBB244BC48DF8920EC8A14"/>
          </w:pPr>
          <w:r w:rsidRPr="005E6612">
            <w:t>Activities</w:t>
          </w:r>
        </w:p>
      </w:docPartBody>
    </w:docPart>
    <w:docPart>
      <w:docPartPr>
        <w:name w:val="F8AD3D2753D438488793B50A52D622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28AC39-9B17-6A46-8D0F-9B3EEC2882EB}"/>
      </w:docPartPr>
      <w:docPartBody>
        <w:p w:rsidR="00000000" w:rsidRDefault="00000000">
          <w:pPr>
            <w:pStyle w:val="F8AD3D2753D438488793B50A52D622FC"/>
          </w:pPr>
          <w:r w:rsidRPr="00DE771E">
            <w:t>Participated in several hackathons, including a winning team at the 20</w:t>
          </w:r>
          <w:r>
            <w:t>XX</w:t>
          </w:r>
          <w:r w:rsidRPr="00DE771E">
            <w:t xml:space="preserve"> Hac</w:t>
          </w:r>
          <w:r>
            <w:t>k</w:t>
          </w:r>
          <w:r w:rsidRPr="00DE771E">
            <w:t xml:space="preserve"> event, demonstrating the ability to work under pressure and come up with innovative solutions to technical challenges.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charset w:val="00"/>
    <w:family w:val="auto"/>
    <w:pitch w:val="default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04D"/>
    <w:rsid w:val="00230FD7"/>
    <w:rsid w:val="00B66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4CC4334ADDBC74AA71778B625812E6D">
    <w:name w:val="74CC4334ADDBC74AA71778B625812E6D"/>
  </w:style>
  <w:style w:type="paragraph" w:customStyle="1" w:styleId="1F3EA6CDF135AD47B8598FE9B9ABB634">
    <w:name w:val="1F3EA6CDF135AD47B8598FE9B9ABB634"/>
  </w:style>
  <w:style w:type="paragraph" w:customStyle="1" w:styleId="6206310AB3B0AF4EA9BA952A10A70F35">
    <w:name w:val="6206310AB3B0AF4EA9BA952A10A70F35"/>
  </w:style>
  <w:style w:type="paragraph" w:customStyle="1" w:styleId="06487EAA334AB24FA975C31976C5330B">
    <w:name w:val="06487EAA334AB24FA975C31976C5330B"/>
  </w:style>
  <w:style w:type="paragraph" w:customStyle="1" w:styleId="7CC376959766964DA00DF80922EF6E2C">
    <w:name w:val="7CC376959766964DA00DF80922EF6E2C"/>
  </w:style>
  <w:style w:type="paragraph" w:customStyle="1" w:styleId="59B233AD796C6749846D2E0BFDC4A145">
    <w:name w:val="59B233AD796C6749846D2E0BFDC4A145"/>
  </w:style>
  <w:style w:type="paragraph" w:customStyle="1" w:styleId="31A19F5F23FB7143A20E91B0EF1B77A1">
    <w:name w:val="31A19F5F23FB7143A20E91B0EF1B77A1"/>
  </w:style>
  <w:style w:type="paragraph" w:customStyle="1" w:styleId="BC257355C578C6478AAC46C18B05676C">
    <w:name w:val="BC257355C578C6478AAC46C18B05676C"/>
  </w:style>
  <w:style w:type="paragraph" w:customStyle="1" w:styleId="0F4666838DDAB543A8E1F3B7868B0928">
    <w:name w:val="0F4666838DDAB543A8E1F3B7868B0928"/>
  </w:style>
  <w:style w:type="paragraph" w:customStyle="1" w:styleId="F6B65E3DEA1F63449979E04387FCF048">
    <w:name w:val="F6B65E3DEA1F63449979E04387FCF048"/>
  </w:style>
  <w:style w:type="paragraph" w:customStyle="1" w:styleId="EFB7D26B4C0EC64A8F14E4A162ECC3D0">
    <w:name w:val="EFB7D26B4C0EC64A8F14E4A162ECC3D0"/>
  </w:style>
  <w:style w:type="paragraph" w:customStyle="1" w:styleId="828A14E60C0F204D9F00EAD89E30E32D">
    <w:name w:val="828A14E60C0F204D9F00EAD89E30E32D"/>
  </w:style>
  <w:style w:type="paragraph" w:customStyle="1" w:styleId="EFFC0620997FD54C95D877ADC62A8643">
    <w:name w:val="EFFC0620997FD54C95D877ADC62A8643"/>
  </w:style>
  <w:style w:type="paragraph" w:customStyle="1" w:styleId="F237976617742741B922F9C5112432A6">
    <w:name w:val="F237976617742741B922F9C5112432A6"/>
  </w:style>
  <w:style w:type="paragraph" w:customStyle="1" w:styleId="9DDB72973E2A104FBAE575C7C5C2D987">
    <w:name w:val="9DDB72973E2A104FBAE575C7C5C2D987"/>
  </w:style>
  <w:style w:type="paragraph" w:customStyle="1" w:styleId="85E8063949DBF44D83BE7341A7839AD3">
    <w:name w:val="85E8063949DBF44D83BE7341A7839AD3"/>
  </w:style>
  <w:style w:type="paragraph" w:customStyle="1" w:styleId="CDAA250FA72A9F4788A726F18E732CBB">
    <w:name w:val="CDAA250FA72A9F4788A726F18E732CBB"/>
  </w:style>
  <w:style w:type="paragraph" w:customStyle="1" w:styleId="3D7F6A3F0A1B0E428A5E00C0B3A8A92F">
    <w:name w:val="3D7F6A3F0A1B0E428A5E00C0B3A8A92F"/>
  </w:style>
  <w:style w:type="paragraph" w:customStyle="1" w:styleId="0095638BC62BCF408EB26EB98BD6C55D">
    <w:name w:val="0095638BC62BCF408EB26EB98BD6C55D"/>
  </w:style>
  <w:style w:type="paragraph" w:customStyle="1" w:styleId="4C0B97906CDC3C4B9CF58C6CA8589029">
    <w:name w:val="4C0B97906CDC3C4B9CF58C6CA8589029"/>
  </w:style>
  <w:style w:type="paragraph" w:customStyle="1" w:styleId="5DD9A023AC8C1643B129991214F306BA">
    <w:name w:val="5DD9A023AC8C1643B129991214F306BA"/>
  </w:style>
  <w:style w:type="paragraph" w:customStyle="1" w:styleId="6EFD632F1AA11240B53FF5CB34A3B10B">
    <w:name w:val="6EFD632F1AA11240B53FF5CB34A3B10B"/>
  </w:style>
  <w:style w:type="paragraph" w:customStyle="1" w:styleId="B19E730E585DAE4C9377426088B2EF39">
    <w:name w:val="B19E730E585DAE4C9377426088B2EF39"/>
  </w:style>
  <w:style w:type="paragraph" w:customStyle="1" w:styleId="AE6E285CA2DACF4ABF36329773E6BDA5">
    <w:name w:val="AE6E285CA2DACF4ABF36329773E6BDA5"/>
  </w:style>
  <w:style w:type="paragraph" w:customStyle="1" w:styleId="149F7C23D0439148A7F019F81C21A524">
    <w:name w:val="149F7C23D0439148A7F019F81C21A524"/>
  </w:style>
  <w:style w:type="paragraph" w:customStyle="1" w:styleId="3292DF6EC175E5408A397C6A505CBD5A">
    <w:name w:val="3292DF6EC175E5408A397C6A505CBD5A"/>
  </w:style>
  <w:style w:type="paragraph" w:customStyle="1" w:styleId="021970C0D506C948A44BC00490E29E73">
    <w:name w:val="021970C0D506C948A44BC00490E29E73"/>
  </w:style>
  <w:style w:type="paragraph" w:customStyle="1" w:styleId="B47F3B021B5C494FAE9D40C4998D28C6">
    <w:name w:val="B47F3B021B5C494FAE9D40C4998D28C6"/>
  </w:style>
  <w:style w:type="paragraph" w:customStyle="1" w:styleId="FE35942B31C7194AAD443B25821D44DD">
    <w:name w:val="FE35942B31C7194AAD443B25821D44DD"/>
  </w:style>
  <w:style w:type="paragraph" w:customStyle="1" w:styleId="A30E7DBD709323478D49473E1079B579">
    <w:name w:val="A30E7DBD709323478D49473E1079B579"/>
  </w:style>
  <w:style w:type="paragraph" w:customStyle="1" w:styleId="FCDA48E98BC6534BBE63613F8CD8F84B">
    <w:name w:val="FCDA48E98BC6534BBE63613F8CD8F84B"/>
  </w:style>
  <w:style w:type="paragraph" w:customStyle="1" w:styleId="4813B587BEAA884DA27F5EEC613A1B8A">
    <w:name w:val="4813B587BEAA884DA27F5EEC613A1B8A"/>
  </w:style>
  <w:style w:type="paragraph" w:customStyle="1" w:styleId="9BE3FBE05D35CF45B61FCDD02C277DAF">
    <w:name w:val="9BE3FBE05D35CF45B61FCDD02C277DAF"/>
  </w:style>
  <w:style w:type="paragraph" w:customStyle="1" w:styleId="0498924F11C9F943A0412133AF952277">
    <w:name w:val="0498924F11C9F943A0412133AF952277"/>
  </w:style>
  <w:style w:type="paragraph" w:customStyle="1" w:styleId="F890975580EFD94BA0FDA4380FE2CCFF">
    <w:name w:val="F890975580EFD94BA0FDA4380FE2CCFF"/>
  </w:style>
  <w:style w:type="paragraph" w:customStyle="1" w:styleId="2AD5A28A0EDAFF4986F6EEC3D5518EC5">
    <w:name w:val="2AD5A28A0EDAFF4986F6EEC3D5518EC5"/>
  </w:style>
  <w:style w:type="paragraph" w:customStyle="1" w:styleId="6E577499886BFB44BBAD879732CD3443">
    <w:name w:val="6E577499886BFB44BBAD879732CD3443"/>
  </w:style>
  <w:style w:type="paragraph" w:customStyle="1" w:styleId="09C04D5CAA2B6043849EC56ABA4CD016">
    <w:name w:val="09C04D5CAA2B6043849EC56ABA4CD016"/>
  </w:style>
  <w:style w:type="paragraph" w:customStyle="1" w:styleId="B2216DA5F40158448E91FC9C86930DC6">
    <w:name w:val="B2216DA5F40158448E91FC9C86930DC6"/>
  </w:style>
  <w:style w:type="paragraph" w:customStyle="1" w:styleId="4069963728B70C40A78E6BF72BBCFFD9">
    <w:name w:val="4069963728B70C40A78E6BF72BBCFFD9"/>
  </w:style>
  <w:style w:type="paragraph" w:customStyle="1" w:styleId="29CC513636679247BC9A817AEA583A54">
    <w:name w:val="29CC513636679247BC9A817AEA583A54"/>
  </w:style>
  <w:style w:type="paragraph" w:customStyle="1" w:styleId="C630BCED3CD5564A9B59F3CB22CD283F">
    <w:name w:val="C630BCED3CD5564A9B59F3CB22CD283F"/>
  </w:style>
  <w:style w:type="paragraph" w:customStyle="1" w:styleId="301CB3CCD686B842A0BB257AB6D54C9B">
    <w:name w:val="301CB3CCD686B842A0BB257AB6D54C9B"/>
  </w:style>
  <w:style w:type="paragraph" w:customStyle="1" w:styleId="2E9DE01ED8AA6346AE209911E3CAE493">
    <w:name w:val="2E9DE01ED8AA6346AE209911E3CAE493"/>
  </w:style>
  <w:style w:type="paragraph" w:customStyle="1" w:styleId="F39CECBE1F8F3245B2BEFB32002C9448">
    <w:name w:val="F39CECBE1F8F3245B2BEFB32002C9448"/>
  </w:style>
  <w:style w:type="paragraph" w:customStyle="1" w:styleId="AC7C36C6C4E1CE42A89977225D2366A1">
    <w:name w:val="AC7C36C6C4E1CE42A89977225D2366A1"/>
  </w:style>
  <w:style w:type="paragraph" w:customStyle="1" w:styleId="B86C2BF78B7D5C459C96D2287FFADE81">
    <w:name w:val="B86C2BF78B7D5C459C96D2287FFADE81"/>
  </w:style>
  <w:style w:type="paragraph" w:customStyle="1" w:styleId="FA0B8112EAD39648988FC3513F44B783">
    <w:name w:val="FA0B8112EAD39648988FC3513F44B783"/>
  </w:style>
  <w:style w:type="paragraph" w:customStyle="1" w:styleId="EB97B43928CC7046A4B193FBD58A6F61">
    <w:name w:val="EB97B43928CC7046A4B193FBD58A6F61"/>
  </w:style>
  <w:style w:type="paragraph" w:customStyle="1" w:styleId="48DA4B5AA591FD4791E949CB7292364C">
    <w:name w:val="48DA4B5AA591FD4791E949CB7292364C"/>
  </w:style>
  <w:style w:type="paragraph" w:customStyle="1" w:styleId="FA9594AA3291544FB53506F18AA2C40A">
    <w:name w:val="FA9594AA3291544FB53506F18AA2C40A"/>
  </w:style>
  <w:style w:type="paragraph" w:customStyle="1" w:styleId="36CB714E07A0B3498347A66A46793CD2">
    <w:name w:val="36CB714E07A0B3498347A66A46793CD2"/>
  </w:style>
  <w:style w:type="paragraph" w:customStyle="1" w:styleId="E00FB27DD4C65A4DAA2A3971A69EB69A">
    <w:name w:val="E00FB27DD4C65A4DAA2A3971A69EB69A"/>
  </w:style>
  <w:style w:type="paragraph" w:customStyle="1" w:styleId="C3EFC185BD6D3943AB14F2FE6568F1DB">
    <w:name w:val="C3EFC185BD6D3943AB14F2FE6568F1DB"/>
  </w:style>
  <w:style w:type="paragraph" w:customStyle="1" w:styleId="D2D62B754356EB4FBB32C6BD658D6D3B">
    <w:name w:val="D2D62B754356EB4FBB32C6BD658D6D3B"/>
  </w:style>
  <w:style w:type="paragraph" w:customStyle="1" w:styleId="8FC71C8D3ED7504F95F607F736FAC880">
    <w:name w:val="8FC71C8D3ED7504F95F607F736FAC880"/>
  </w:style>
  <w:style w:type="paragraph" w:customStyle="1" w:styleId="87D41EEE37BBCF4198CABAA674168728">
    <w:name w:val="87D41EEE37BBCF4198CABAA674168728"/>
  </w:style>
  <w:style w:type="paragraph" w:customStyle="1" w:styleId="3E14E9DDF4505444AF0744BFAA3E5E6F">
    <w:name w:val="3E14E9DDF4505444AF0744BFAA3E5E6F"/>
  </w:style>
  <w:style w:type="paragraph" w:customStyle="1" w:styleId="FC87C15C362F3844B3F2B4615A640342">
    <w:name w:val="FC87C15C362F3844B3F2B4615A640342"/>
  </w:style>
  <w:style w:type="paragraph" w:customStyle="1" w:styleId="C19156A48CA28847AC037B05EFF49CF9">
    <w:name w:val="C19156A48CA28847AC037B05EFF49CF9"/>
  </w:style>
  <w:style w:type="paragraph" w:customStyle="1" w:styleId="1C1EF684A13D4548A78F1CFC13EBC15C">
    <w:name w:val="1C1EF684A13D4548A78F1CFC13EBC15C"/>
  </w:style>
  <w:style w:type="paragraph" w:customStyle="1" w:styleId="723B4BDBB15AB0469999EFDF5A487561">
    <w:name w:val="723B4BDBB15AB0469999EFDF5A487561"/>
  </w:style>
  <w:style w:type="paragraph" w:customStyle="1" w:styleId="86CF0A16E7747448A8CD14B104D458FE">
    <w:name w:val="86CF0A16E7747448A8CD14B104D458FE"/>
  </w:style>
  <w:style w:type="paragraph" w:customStyle="1" w:styleId="8792650FFA60EC42B29171B62438C34D">
    <w:name w:val="8792650FFA60EC42B29171B62438C34D"/>
  </w:style>
  <w:style w:type="paragraph" w:customStyle="1" w:styleId="070B7139A1F7A84E99DE799A355A6994">
    <w:name w:val="070B7139A1F7A84E99DE799A355A6994"/>
  </w:style>
  <w:style w:type="paragraph" w:customStyle="1" w:styleId="9C748210533E8A409BB18139E70BEBCB">
    <w:name w:val="9C748210533E8A409BB18139E70BEBCB"/>
  </w:style>
  <w:style w:type="paragraph" w:customStyle="1" w:styleId="8BFAA4B7DC611241B4D82508C5C42508">
    <w:name w:val="8BFAA4B7DC611241B4D82508C5C42508"/>
  </w:style>
  <w:style w:type="paragraph" w:customStyle="1" w:styleId="C4834D5B479F6C4A8B1601D3EED7E4E3">
    <w:name w:val="C4834D5B479F6C4A8B1601D3EED7E4E3"/>
  </w:style>
  <w:style w:type="paragraph" w:customStyle="1" w:styleId="E9E6B7FB9C7AF94386BEB97D67E7CCA2">
    <w:name w:val="E9E6B7FB9C7AF94386BEB97D67E7CCA2"/>
  </w:style>
  <w:style w:type="paragraph" w:customStyle="1" w:styleId="106AF35DED3E5C45B5692096DAF224C0">
    <w:name w:val="106AF35DED3E5C45B5692096DAF224C0"/>
  </w:style>
  <w:style w:type="paragraph" w:customStyle="1" w:styleId="9F0E666E4448C3458650F8AD847FD815">
    <w:name w:val="9F0E666E4448C3458650F8AD847FD815"/>
  </w:style>
  <w:style w:type="paragraph" w:customStyle="1" w:styleId="A60DBAFB03569E449C052B5C896A0549">
    <w:name w:val="A60DBAFB03569E449C052B5C896A0549"/>
  </w:style>
  <w:style w:type="paragraph" w:customStyle="1" w:styleId="478277031601E94E9F1F095656210602">
    <w:name w:val="478277031601E94E9F1F095656210602"/>
  </w:style>
  <w:style w:type="paragraph" w:customStyle="1" w:styleId="1034A29D8E144F44A45E7C6FF8D44E64">
    <w:name w:val="1034A29D8E144F44A45E7C6FF8D44E64"/>
  </w:style>
  <w:style w:type="paragraph" w:customStyle="1" w:styleId="D76C4E3793CF894EAFC0B0B3E3A58E51">
    <w:name w:val="D76C4E3793CF894EAFC0B0B3E3A58E51"/>
  </w:style>
  <w:style w:type="paragraph" w:customStyle="1" w:styleId="4968CB13DEC495408655E9CDA9100DAA">
    <w:name w:val="4968CB13DEC495408655E9CDA9100DAA"/>
  </w:style>
  <w:style w:type="paragraph" w:customStyle="1" w:styleId="A8B39317BD6A2A41BFEC47D07A60DBC8">
    <w:name w:val="A8B39317BD6A2A41BFEC47D07A60DBC8"/>
  </w:style>
  <w:style w:type="paragraph" w:customStyle="1" w:styleId="8C54E98BC243B249B56A9FF263EC56A8">
    <w:name w:val="8C54E98BC243B249B56A9FF263EC56A8"/>
  </w:style>
  <w:style w:type="paragraph" w:customStyle="1" w:styleId="12C3FC7CF4973C42B7251CBA60FDC85C">
    <w:name w:val="12C3FC7CF4973C42B7251CBA60FDC85C"/>
  </w:style>
  <w:style w:type="paragraph" w:customStyle="1" w:styleId="3AFFA13C458055479E980178F5B2F2EB">
    <w:name w:val="3AFFA13C458055479E980178F5B2F2EB"/>
  </w:style>
  <w:style w:type="paragraph" w:customStyle="1" w:styleId="080DBAF77F049B458925CC7F2E57D5D0">
    <w:name w:val="080DBAF77F049B458925CC7F2E57D5D0"/>
  </w:style>
  <w:style w:type="paragraph" w:customStyle="1" w:styleId="879784CF50612D4EA9353BD2BE4D6C29">
    <w:name w:val="879784CF50612D4EA9353BD2BE4D6C29"/>
  </w:style>
  <w:style w:type="paragraph" w:customStyle="1" w:styleId="05BE34107B78544FAAD8F9A2676D64D2">
    <w:name w:val="05BE34107B78544FAAD8F9A2676D64D2"/>
  </w:style>
  <w:style w:type="paragraph" w:customStyle="1" w:styleId="5D06EE7C61FE3C4D995B14BF710222EC">
    <w:name w:val="5D06EE7C61FE3C4D995B14BF710222EC"/>
  </w:style>
  <w:style w:type="paragraph" w:customStyle="1" w:styleId="AD5A213CD247D746B3C9DA7A79FE3CAC">
    <w:name w:val="AD5A213CD247D746B3C9DA7A79FE3CAC"/>
  </w:style>
  <w:style w:type="paragraph" w:customStyle="1" w:styleId="FD0337474FDBB244BC48DF8920EC8A14">
    <w:name w:val="FD0337474FDBB244BC48DF8920EC8A14"/>
  </w:style>
  <w:style w:type="paragraph" w:customStyle="1" w:styleId="F8AD3D2753D438488793B50A52D622FC">
    <w:name w:val="F8AD3D2753D438488793B50A52D622F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d-Blue-Green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AB0F1B"/>
      </a:accent1>
      <a:accent2>
        <a:srgbClr val="172187"/>
      </a:accent2>
      <a:accent3>
        <a:srgbClr val="005D3D"/>
      </a:accent3>
      <a:accent4>
        <a:srgbClr val="F4A305"/>
      </a:accent4>
      <a:accent5>
        <a:srgbClr val="B8E0ED"/>
      </a:accent5>
      <a:accent6>
        <a:srgbClr val="F44C01"/>
      </a:accent6>
      <a:hlink>
        <a:srgbClr val="0563C1"/>
      </a:hlink>
      <a:folHlink>
        <a:srgbClr val="954F72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AEF05A3-860E-428E-AD44-667630036872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E6E77918-24ED-42D0-BA9C-BF2BA0861A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40EFE2-4790-4963-A265-5A55FE09B72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38B2A47-1351-4AAD-89CA-211B9275C6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Project management resume.dotx</Template>
  <TotalTime>0</TotalTime>
  <Pages>4</Pages>
  <Words>648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2025-07-09T18:16:00Z</dcterms:created>
  <dcterms:modified xsi:type="dcterms:W3CDTF">2025-07-09T18:30:00Z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